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B5B08" w14:textId="6B62A13A" w:rsidR="009E1926" w:rsidRDefault="003169D9" w:rsidP="00C44534">
      <w:pPr>
        <w:pStyle w:val="Heading1"/>
      </w:pPr>
      <w:r>
        <w:t>Basic</w:t>
      </w:r>
      <w:r w:rsidR="009B0852">
        <w:t xml:space="preserve"> </w:t>
      </w:r>
      <w:r>
        <w:t>Exercises</w:t>
      </w:r>
      <w:r w:rsidR="009B0852">
        <w:t xml:space="preserve"> </w:t>
      </w:r>
      <w:r>
        <w:t>Part</w:t>
      </w:r>
      <w:r w:rsidR="009B0852">
        <w:t xml:space="preserve"> </w:t>
      </w:r>
      <w:r>
        <w:t>3</w:t>
      </w:r>
      <w:r w:rsidR="00E5678A">
        <w:t>.</w:t>
      </w:r>
      <w:r w:rsidR="0080314B">
        <w:t>7</w:t>
      </w:r>
      <w:r w:rsidR="007E3621">
        <w:t>.</w:t>
      </w:r>
      <w:r w:rsidR="009B0852">
        <w:t xml:space="preserve"> </w:t>
      </w:r>
      <w:r w:rsidR="009D3EB4">
        <w:t>UI</w:t>
      </w:r>
      <w:r w:rsidR="0080314B">
        <w:t>ImagePickerController</w:t>
      </w:r>
    </w:p>
    <w:p w14:paraId="42E2134C" w14:textId="4E65D4BA" w:rsidR="00A12A0C" w:rsidRDefault="003169D9" w:rsidP="003C61FA">
      <w:pPr>
        <w:pStyle w:val="Heading2"/>
        <w:jc w:val="center"/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</w:rPr>
      </w:pPr>
      <w:bookmarkStart w:id="0" w:name="OLE_LINK16"/>
      <w:bookmarkStart w:id="1" w:name="OLE_LINK17"/>
      <w:r w:rsidRPr="009E1926">
        <w:rPr>
          <w:rFonts w:ascii="Arial" w:hAnsi="Arial" w:cs="Arial"/>
          <w:sz w:val="36"/>
          <w:szCs w:val="36"/>
        </w:rPr>
        <w:t>UI</w:t>
      </w:r>
      <w:r w:rsidR="0080314B">
        <w:rPr>
          <w:rFonts w:ascii="Arial" w:hAnsi="Arial" w:cs="Arial"/>
          <w:sz w:val="36"/>
          <w:szCs w:val="36"/>
        </w:rPr>
        <w:t>ImagePicker</w:t>
      </w:r>
      <w:r w:rsidR="00755ADF">
        <w:rPr>
          <w:rFonts w:ascii="Arial" w:hAnsi="Arial" w:cs="Arial"/>
          <w:sz w:val="36"/>
          <w:szCs w:val="36"/>
        </w:rPr>
        <w:t>Controlle</w:t>
      </w:r>
      <w:r w:rsidR="0080314B">
        <w:rPr>
          <w:rFonts w:ascii="Arial" w:hAnsi="Arial" w:cs="Arial"/>
          <w:sz w:val="36"/>
          <w:szCs w:val="36"/>
        </w:rPr>
        <w:t>r</w:t>
      </w:r>
    </w:p>
    <w:p w14:paraId="17A0E262" w14:textId="77777777" w:rsidR="00A12A0C" w:rsidRDefault="00A12A0C" w:rsidP="003C61FA">
      <w:pPr>
        <w:pStyle w:val="ListBullet"/>
        <w:numPr>
          <w:ilvl w:val="0"/>
          <w:numId w:val="0"/>
        </w:numPr>
      </w:pPr>
    </w:p>
    <w:p w14:paraId="1219901D" w14:textId="61498A66" w:rsidR="00A12A0C" w:rsidRPr="0080314B" w:rsidRDefault="009D3EB4" w:rsidP="00A12A0C">
      <w:pPr>
        <w:pStyle w:val="ListBullet"/>
        <w:rPr>
          <w:rFonts w:ascii="Arial" w:hAnsi="Arial" w:cs="Arial"/>
          <w:sz w:val="22"/>
          <w:szCs w:val="22"/>
        </w:rPr>
      </w:pPr>
      <w:r w:rsidRPr="004B7758">
        <w:rPr>
          <w:rFonts w:ascii="Arial" w:hAnsi="Arial" w:cs="Arial"/>
          <w:sz w:val="22"/>
          <w:szCs w:val="22"/>
          <w:shd w:val="clear" w:color="auto" w:fill="FFFFFF"/>
        </w:rPr>
        <w:t>The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A12A0C" w:rsidRPr="00D35A55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U</w:t>
      </w:r>
      <w:r w:rsidR="0080314B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IImagePicker</w:t>
      </w:r>
      <w:r w:rsidR="00755ADF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Controller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A12A0C" w:rsidRPr="004B7758">
        <w:rPr>
          <w:rFonts w:ascii="Arial" w:hAnsi="Arial" w:cs="Arial"/>
          <w:sz w:val="22"/>
          <w:szCs w:val="22"/>
          <w:shd w:val="clear" w:color="auto" w:fill="FFFFFF"/>
        </w:rPr>
        <w:t>class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is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a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container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view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controller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that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manages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navigation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between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pages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of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content,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where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each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page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is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managed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by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a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child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view</w:t>
      </w:r>
      <w:r w:rsidR="009B0852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55ADF">
        <w:rPr>
          <w:rFonts w:ascii="Arial" w:hAnsi="Arial" w:cs="Arial"/>
          <w:sz w:val="22"/>
          <w:szCs w:val="22"/>
          <w:shd w:val="clear" w:color="auto" w:fill="FFFFFF"/>
        </w:rPr>
        <w:t>controller</w:t>
      </w:r>
      <w:r w:rsidR="00BB7ABB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14:paraId="12C6F28F" w14:textId="09E549C4" w:rsidR="0080314B" w:rsidRPr="0080314B" w:rsidRDefault="0080314B" w:rsidP="0080314B">
      <w:pPr>
        <w:pStyle w:val="ListBullet"/>
        <w:rPr>
          <w:rFonts w:ascii="Arial" w:hAnsi="Arial" w:cs="Arial"/>
          <w:sz w:val="22"/>
          <w:szCs w:val="22"/>
        </w:rPr>
      </w:pPr>
      <w:r w:rsidRPr="0080314B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UIImagePickerController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provides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almost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out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of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box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solution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allow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user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select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image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from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their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device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or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take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picture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with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camera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and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present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that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image.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By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conforming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UIImagePickerControllerDelegate</w:t>
      </w:r>
      <w:r w:rsidRPr="0080314B">
        <w:rPr>
          <w:rFonts w:ascii="Arial" w:hAnsi="Arial" w:cs="Arial"/>
          <w:sz w:val="22"/>
          <w:szCs w:val="22"/>
        </w:rPr>
        <w:t>,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you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can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create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logic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that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specifies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your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app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how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present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image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and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what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do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with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(using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didFinishPickingMediaWithInfo)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and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also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what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do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if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the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user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declines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to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select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an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image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or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take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a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picture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(using</w:t>
      </w:r>
      <w:r w:rsidR="009B0852">
        <w:rPr>
          <w:rFonts w:ascii="Arial" w:hAnsi="Arial" w:cs="Arial"/>
          <w:sz w:val="22"/>
          <w:szCs w:val="22"/>
        </w:rPr>
        <w:t xml:space="preserve"> </w:t>
      </w:r>
      <w:r w:rsidRPr="0080314B">
        <w:rPr>
          <w:rFonts w:ascii="Arial" w:hAnsi="Arial" w:cs="Arial"/>
          <w:sz w:val="22"/>
          <w:szCs w:val="22"/>
        </w:rPr>
        <w:t>imagePickerControllerDidCancel).</w:t>
      </w:r>
      <w:r w:rsidR="009B0852">
        <w:rPr>
          <w:rFonts w:ascii="Arial" w:hAnsi="Arial" w:cs="Arial"/>
          <w:sz w:val="22"/>
          <w:szCs w:val="22"/>
        </w:rPr>
        <w:t xml:space="preserve"> </w:t>
      </w:r>
    </w:p>
    <w:p w14:paraId="2BC914E5" w14:textId="77777777" w:rsidR="00755ADF" w:rsidRPr="004B7758" w:rsidRDefault="00755ADF" w:rsidP="007D0EBD">
      <w:pPr>
        <w:pStyle w:val="ListBullet"/>
        <w:numPr>
          <w:ilvl w:val="0"/>
          <w:numId w:val="0"/>
        </w:numPr>
        <w:ind w:left="432"/>
        <w:rPr>
          <w:rFonts w:ascii="Arial" w:hAnsi="Arial" w:cs="Arial"/>
          <w:sz w:val="22"/>
          <w:szCs w:val="22"/>
        </w:rPr>
      </w:pPr>
    </w:p>
    <w:p w14:paraId="62ED133F" w14:textId="3FFCCA7A" w:rsidR="00BB7ABB" w:rsidRPr="00C44534" w:rsidRDefault="00BB7ABB" w:rsidP="00BB7ABB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.1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Apple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documentation</w:t>
      </w:r>
    </w:p>
    <w:p w14:paraId="4BB51AB4" w14:textId="25EE260A" w:rsidR="00BB7ABB" w:rsidRDefault="00BB7ABB" w:rsidP="00BB7AB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For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information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about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basic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behaviors,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visit: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</w:p>
    <w:p w14:paraId="6D027159" w14:textId="77777777" w:rsidR="0080314B" w:rsidRDefault="0080314B" w:rsidP="0080314B">
      <w:hyperlink r:id="rId8" w:history="1">
        <w:r>
          <w:rPr>
            <w:rStyle w:val="Hyperlink"/>
            <w:rFonts w:eastAsiaTheme="majorEastAsia"/>
          </w:rPr>
          <w:t>https://developer.apple.com/documentation/uikit/uiimagepickercontroller</w:t>
        </w:r>
      </w:hyperlink>
    </w:p>
    <w:p w14:paraId="480A22EC" w14:textId="204426B7" w:rsidR="0080314B" w:rsidRDefault="0080314B" w:rsidP="00BB7AB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</w:p>
    <w:p w14:paraId="718E0F12" w14:textId="498F3D98" w:rsidR="00061DA2" w:rsidRDefault="00061DA2" w:rsidP="00BB7AB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More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resources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available:</w:t>
      </w:r>
    </w:p>
    <w:p w14:paraId="0AB687CE" w14:textId="77777777" w:rsidR="00061DA2" w:rsidRDefault="00061DA2" w:rsidP="00061DA2">
      <w:hyperlink r:id="rId9" w:history="1">
        <w:r>
          <w:rPr>
            <w:rStyle w:val="Hyperlink"/>
            <w:rFonts w:eastAsiaTheme="majorEastAsia"/>
          </w:rPr>
          <w:t>https://developer.apple.com/documentation/photokit</w:t>
        </w:r>
      </w:hyperlink>
    </w:p>
    <w:p w14:paraId="2DE4601E" w14:textId="77777777" w:rsidR="00061DA2" w:rsidRDefault="00061DA2" w:rsidP="00BB7AB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</w:p>
    <w:p w14:paraId="479679CB" w14:textId="7724FA29" w:rsidR="00A12A0C" w:rsidRPr="00C44534" w:rsidRDefault="00A45937" w:rsidP="002E0153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="002E0153" w:rsidRPr="00C44534">
        <w:rPr>
          <w:rStyle w:val="Strong"/>
          <w:rFonts w:ascii="Consolas" w:hAnsi="Consolas" w:cs="Consolas"/>
          <w:color w:val="282828"/>
          <w:sz w:val="24"/>
        </w:rPr>
        <w:t>.</w:t>
      </w:r>
      <w:r w:rsidR="00BB7ABB">
        <w:rPr>
          <w:rStyle w:val="Strong"/>
          <w:rFonts w:ascii="Consolas" w:hAnsi="Consolas" w:cs="Consolas"/>
          <w:color w:val="282828"/>
          <w:sz w:val="24"/>
        </w:rPr>
        <w:t>2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AC2C94">
        <w:rPr>
          <w:rStyle w:val="Strong"/>
          <w:rFonts w:ascii="Consolas" w:hAnsi="Consolas" w:cs="Consolas"/>
          <w:color w:val="282828"/>
          <w:sz w:val="24"/>
        </w:rPr>
        <w:t>Create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AC2C94">
        <w:rPr>
          <w:rStyle w:val="Strong"/>
          <w:rFonts w:ascii="Consolas" w:hAnsi="Consolas" w:cs="Consolas"/>
          <w:color w:val="282828"/>
          <w:sz w:val="24"/>
        </w:rPr>
        <w:t>a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AC2C94">
        <w:rPr>
          <w:rStyle w:val="Strong"/>
          <w:rFonts w:ascii="Consolas" w:hAnsi="Consolas" w:cs="Consolas"/>
          <w:color w:val="282828"/>
          <w:sz w:val="24"/>
        </w:rPr>
        <w:t>new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AC2C94">
        <w:rPr>
          <w:rStyle w:val="Strong"/>
          <w:rFonts w:ascii="Consolas" w:hAnsi="Consolas" w:cs="Consolas"/>
          <w:color w:val="282828"/>
          <w:sz w:val="24"/>
        </w:rPr>
        <w:t>project</w:t>
      </w:r>
    </w:p>
    <w:p w14:paraId="7A2037D3" w14:textId="024AB403" w:rsidR="00A12A0C" w:rsidRDefault="00AC2C94" w:rsidP="00AC2C94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Create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basic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Single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View</w:t>
      </w:r>
      <w:bookmarkEnd w:id="0"/>
      <w:bookmarkEnd w:id="1"/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="0080314B">
        <w:rPr>
          <w:rFonts w:ascii="Arial" w:hAnsi="Arial" w:cs="Arial"/>
          <w:color w:val="14171A"/>
          <w:sz w:val="22"/>
          <w:szCs w:val="22"/>
        </w:rPr>
        <w:t>application.</w:t>
      </w:r>
    </w:p>
    <w:p w14:paraId="0EDCA724" w14:textId="3D69A32F" w:rsidR="00755ADF" w:rsidRPr="00C44534" w:rsidRDefault="00755ADF" w:rsidP="00755ADF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3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Setup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the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UIImagePicker</w:t>
      </w:r>
      <w:r>
        <w:rPr>
          <w:rStyle w:val="Strong"/>
          <w:rFonts w:ascii="Consolas" w:hAnsi="Consolas" w:cs="Consolas"/>
          <w:color w:val="282828"/>
          <w:sz w:val="24"/>
        </w:rPr>
        <w:t>Controller</w:t>
      </w:r>
    </w:p>
    <w:p w14:paraId="3E557854" w14:textId="764BBA27" w:rsidR="0080314B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Create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controller,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set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delegate,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and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conform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protocol.</w:t>
      </w:r>
    </w:p>
    <w:p w14:paraId="1D587AB9" w14:textId="4BCABBD8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//Swift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6668DB61" w14:textId="577AE37E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class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ImageUploadViewController: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UIViewController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UIImagePickerControllerDelegate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UINavigationControllerDelegate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5FB4FFB6" w14:textId="30CDF063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let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imagePickerController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</w:t>
      </w:r>
      <w:r w:rsidRPr="0080314B">
        <w:rPr>
          <w:rFonts w:ascii="RobotoMono" w:hAnsi="RobotoMono"/>
          <w:sz w:val="18"/>
          <w:szCs w:val="18"/>
        </w:rPr>
        <w:t>()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47297F28" w14:textId="388D2DBE" w:rsidR="0080314B" w:rsidRDefault="0080314B" w:rsidP="0080314B">
      <w:pPr>
        <w:shd w:val="clear" w:color="auto" w:fill="F9F9F9"/>
        <w:spacing w:before="100" w:beforeAutospacing="1" w:after="100" w:afterAutospacing="1"/>
        <w:rPr>
          <w:rFonts w:ascii="RobotoMono" w:hAnsi="RobotoMono"/>
          <w:sz w:val="18"/>
          <w:szCs w:val="18"/>
        </w:rPr>
      </w:pPr>
      <w:r w:rsidRPr="0080314B">
        <w:rPr>
          <w:rFonts w:ascii="RobotoMono" w:hAnsi="RobotoMono"/>
          <w:color w:val="B733A0"/>
          <w:sz w:val="18"/>
          <w:szCs w:val="18"/>
        </w:rPr>
        <w:lastRenderedPageBreak/>
        <w:t>override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func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viewDidLoad()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01247423" w14:textId="4D828512" w:rsidR="0080314B" w:rsidRDefault="0080314B" w:rsidP="0080314B">
      <w:pPr>
        <w:shd w:val="clear" w:color="auto" w:fill="F9F9F9"/>
        <w:spacing w:before="100" w:beforeAutospacing="1" w:after="100" w:afterAutospacing="1"/>
        <w:rPr>
          <w:rFonts w:ascii="RobotoMono" w:hAnsi="RobotoMono"/>
          <w:sz w:val="18"/>
          <w:szCs w:val="18"/>
        </w:rPr>
      </w:pPr>
      <w:r w:rsidRPr="0080314B">
        <w:rPr>
          <w:rFonts w:ascii="RobotoMono" w:hAnsi="RobotoMono"/>
          <w:color w:val="B733A0"/>
          <w:sz w:val="18"/>
          <w:szCs w:val="18"/>
        </w:rPr>
        <w:t>super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viewDidLoad</w:t>
      </w:r>
      <w:r w:rsidRPr="0080314B">
        <w:rPr>
          <w:rFonts w:ascii="RobotoMono" w:hAnsi="RobotoMono"/>
          <w:sz w:val="18"/>
          <w:szCs w:val="18"/>
        </w:rPr>
        <w:t>()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3DC2E367" w14:textId="58AEF7AF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imagePickerController.</w:t>
      </w:r>
      <w:r w:rsidRPr="0080314B">
        <w:rPr>
          <w:rFonts w:ascii="RobotoMono" w:hAnsi="RobotoMono"/>
          <w:color w:val="4F7F84"/>
          <w:sz w:val="18"/>
          <w:szCs w:val="18"/>
        </w:rPr>
        <w:t>delegate</w:t>
      </w:r>
      <w:r w:rsidR="009B0852">
        <w:rPr>
          <w:rFonts w:ascii="RobotoMono" w:hAnsi="RobotoMono"/>
          <w:color w:val="4F7F84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</w:p>
    <w:p w14:paraId="789AAAAD" w14:textId="52E1300A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60929AE5" w14:textId="33FAD66E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//Objective-C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734D1A55" w14:textId="07944B21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@interface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ImageUploadViewController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UIViewController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&lt;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UIImagePickerControllerDelegate</w:t>
      </w:r>
      <w:r w:rsidRPr="0080314B">
        <w:rPr>
          <w:rFonts w:ascii="RobotoMono" w:hAnsi="RobotoMono"/>
          <w:sz w:val="18"/>
          <w:szCs w:val="18"/>
        </w:rPr>
        <w:t>,UINavigationControllerDelegate&gt;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6FF8123B" w14:textId="0FCC6F43" w:rsidR="0080314B" w:rsidRPr="0080314B" w:rsidRDefault="009B0852" w:rsidP="0080314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Mono" w:hAnsi="RobotoMono" w:cs="Courier New"/>
          <w:sz w:val="18"/>
          <w:szCs w:val="18"/>
        </w:rPr>
      </w:pPr>
      <w:r>
        <w:rPr>
          <w:rFonts w:ascii="RobotoMono" w:hAnsi="RobotoMono" w:cs="Courier New"/>
          <w:color w:val="6D3FA5"/>
          <w:sz w:val="18"/>
          <w:szCs w:val="18"/>
        </w:rPr>
        <w:t xml:space="preserve">    </w:t>
      </w:r>
      <w:r w:rsidR="0080314B" w:rsidRPr="0080314B">
        <w:rPr>
          <w:rFonts w:ascii="RobotoMono" w:hAnsi="RobotoMono" w:cs="Courier New"/>
          <w:color w:val="6D3FA5"/>
          <w:sz w:val="18"/>
          <w:szCs w:val="18"/>
        </w:rPr>
        <w:t>UIImagePickerController</w:t>
      </w:r>
      <w:r>
        <w:rPr>
          <w:rFonts w:ascii="RobotoMono" w:hAnsi="RobotoMono" w:cs="Courier New"/>
          <w:color w:val="6D3FA5"/>
          <w:sz w:val="18"/>
          <w:szCs w:val="18"/>
        </w:rPr>
        <w:t xml:space="preserve"> </w:t>
      </w:r>
      <w:r w:rsidR="0080314B" w:rsidRPr="0080314B">
        <w:rPr>
          <w:rFonts w:ascii="RobotoMono" w:hAnsi="RobotoMono" w:cs="Courier New"/>
          <w:sz w:val="18"/>
          <w:szCs w:val="18"/>
        </w:rPr>
        <w:t>*imagePickerController;</w:t>
      </w:r>
    </w:p>
    <w:p w14:paraId="1AE05C3E" w14:textId="77777777" w:rsidR="0080314B" w:rsidRPr="0080314B" w:rsidRDefault="0080314B" w:rsidP="0080314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Mono" w:hAnsi="RobotoMono" w:cs="Courier New"/>
          <w:sz w:val="18"/>
          <w:szCs w:val="18"/>
        </w:rPr>
      </w:pPr>
      <w:r w:rsidRPr="0080314B">
        <w:rPr>
          <w:rFonts w:ascii="RobotoMono" w:hAnsi="RobotoMono" w:cs="Courier New"/>
          <w:sz w:val="18"/>
          <w:szCs w:val="18"/>
        </w:rPr>
        <w:t>}</w:t>
      </w:r>
    </w:p>
    <w:p w14:paraId="72BA4AA6" w14:textId="7E07989A" w:rsidR="0080314B" w:rsidRDefault="0080314B" w:rsidP="0080314B">
      <w:pPr>
        <w:shd w:val="clear" w:color="auto" w:fill="F9F9F9"/>
        <w:spacing w:before="100" w:beforeAutospacing="1" w:after="100" w:afterAutospacing="1"/>
        <w:rPr>
          <w:rFonts w:ascii="RobotoMono" w:hAnsi="RobotoMono"/>
          <w:sz w:val="18"/>
          <w:szCs w:val="18"/>
        </w:rPr>
      </w:pPr>
      <w:r w:rsidRPr="0080314B">
        <w:rPr>
          <w:rFonts w:ascii="RobotoMono" w:hAnsi="RobotoMono"/>
          <w:sz w:val="18"/>
          <w:szCs w:val="18"/>
        </w:rPr>
        <w:t>@end</w:t>
      </w:r>
      <w:r w:rsidRPr="0080314B">
        <w:rPr>
          <w:rFonts w:ascii="RobotoMono" w:hAnsi="RobotoMono"/>
          <w:sz w:val="18"/>
          <w:szCs w:val="18"/>
        </w:rPr>
        <w:br/>
        <w:t>@implementation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ImageUploadViewController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2C3F8546" w14:textId="204C76A3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-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(void)viewDidLoad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1BE8A49A" w14:textId="359498C8" w:rsidR="0080314B" w:rsidRPr="0080314B" w:rsidRDefault="009B0852" w:rsidP="0080314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Mono" w:hAnsi="RobotoMono" w:cs="Courier New"/>
          <w:sz w:val="18"/>
          <w:szCs w:val="18"/>
        </w:rPr>
      </w:pPr>
      <w:r>
        <w:rPr>
          <w:rFonts w:ascii="RobotoMono" w:hAnsi="RobotoMono" w:cs="Courier New"/>
          <w:sz w:val="18"/>
          <w:szCs w:val="18"/>
        </w:rPr>
        <w:t xml:space="preserve">    </w:t>
      </w:r>
      <w:r w:rsidR="0080314B" w:rsidRPr="0080314B">
        <w:rPr>
          <w:rFonts w:ascii="RobotoMono" w:hAnsi="RobotoMono" w:cs="Courier New"/>
          <w:sz w:val="18"/>
          <w:szCs w:val="18"/>
        </w:rPr>
        <w:t>[</w:t>
      </w:r>
      <w:r w:rsidR="0080314B" w:rsidRPr="0080314B">
        <w:rPr>
          <w:rFonts w:ascii="RobotoMono" w:hAnsi="RobotoMono" w:cs="Courier New"/>
          <w:color w:val="B733A0"/>
          <w:sz w:val="18"/>
          <w:szCs w:val="18"/>
        </w:rPr>
        <w:t>super</w:t>
      </w:r>
      <w:r>
        <w:rPr>
          <w:rFonts w:ascii="RobotoMono" w:hAnsi="RobotoMono" w:cs="Courier New"/>
          <w:color w:val="B733A0"/>
          <w:sz w:val="18"/>
          <w:szCs w:val="18"/>
        </w:rPr>
        <w:t xml:space="preserve"> </w:t>
      </w:r>
      <w:r w:rsidR="0080314B" w:rsidRPr="0080314B">
        <w:rPr>
          <w:rFonts w:ascii="RobotoMono" w:hAnsi="RobotoMono" w:cs="Courier New"/>
          <w:sz w:val="18"/>
          <w:szCs w:val="18"/>
        </w:rPr>
        <w:t>viewDidLoad];</w:t>
      </w:r>
    </w:p>
    <w:p w14:paraId="46FF5713" w14:textId="110B0971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imagePickerController.</w:t>
      </w:r>
      <w:r w:rsidRPr="0080314B">
        <w:rPr>
          <w:rFonts w:ascii="RobotoMono" w:hAnsi="RobotoMono"/>
          <w:color w:val="4F7F84"/>
          <w:sz w:val="18"/>
          <w:szCs w:val="18"/>
        </w:rPr>
        <w:t>delegate</w:t>
      </w:r>
      <w:r w:rsidR="009B0852">
        <w:rPr>
          <w:rFonts w:ascii="RobotoMono" w:hAnsi="RobotoMono"/>
          <w:color w:val="4F7F84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;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4CBC5768" w14:textId="1BFD5829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@end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5F853BC5" w14:textId="2C417601" w:rsidR="0080314B" w:rsidRPr="0080314B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 w:rsidRPr="0080314B">
        <w:rPr>
          <w:rFonts w:ascii="Arial" w:hAnsi="Arial" w:cs="Arial"/>
          <w:color w:val="14171A"/>
          <w:sz w:val="22"/>
          <w:szCs w:val="22"/>
        </w:rPr>
        <w:t>note: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We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actually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will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not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implement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anything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defined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in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UINavigationControllerDelegate,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but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UIImagePickerController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inherits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from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UINavigationController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and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changes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the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behavior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of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UINavigationController.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Therefore,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we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still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need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to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say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our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view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controller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conforms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to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  <w:r w:rsidRPr="0080314B">
        <w:rPr>
          <w:rFonts w:ascii="Arial" w:hAnsi="Arial" w:cs="Arial"/>
          <w:color w:val="14171A"/>
          <w:sz w:val="22"/>
          <w:szCs w:val="22"/>
        </w:rPr>
        <w:t>UINavigationControllerDelegate.</w:t>
      </w:r>
      <w:r w:rsidR="009B0852">
        <w:rPr>
          <w:rFonts w:ascii="Arial" w:hAnsi="Arial" w:cs="Arial"/>
          <w:color w:val="14171A"/>
          <w:sz w:val="22"/>
          <w:szCs w:val="22"/>
        </w:rPr>
        <w:t xml:space="preserve"> </w:t>
      </w:r>
    </w:p>
    <w:p w14:paraId="556DDC51" w14:textId="79DE47BB" w:rsidR="00781FC5" w:rsidRPr="00C44534" w:rsidRDefault="00781FC5" w:rsidP="00781FC5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4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Mandatory</w:t>
      </w:r>
    </w:p>
    <w:p w14:paraId="58ECC8B5" w14:textId="399566A9" w:rsidR="00755ADF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role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and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appearance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of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image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picker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controller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depend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on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source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type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assign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before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present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it.</w:t>
      </w:r>
    </w:p>
    <w:p w14:paraId="66E4DB94" w14:textId="349514C5" w:rsidR="0080314B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Whenever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need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show</w:t>
      </w:r>
      <w:r w:rsidR="009B0852">
        <w:rPr>
          <w:rFonts w:ascii="Arial" w:hAnsi="Arial" w:cs="Arial"/>
          <w:color w:val="14171A"/>
        </w:rPr>
        <w:t xml:space="preserve"> </w:t>
      </w:r>
      <w:r w:rsidRPr="00D35A55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</w:rPr>
        <w:t>U</w:t>
      </w:r>
      <w:r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</w:rPr>
        <w:t>IImagePickerController</w:t>
      </w:r>
      <w:r>
        <w:rPr>
          <w:rFonts w:ascii="Arial" w:hAnsi="Arial" w:cs="Arial"/>
          <w:color w:val="14171A"/>
        </w:rPr>
        <w:t>,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need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implement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part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of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next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code:</w:t>
      </w:r>
    </w:p>
    <w:p w14:paraId="2EFD79B7" w14:textId="7DB10055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//Swift</w:t>
      </w:r>
      <w:r w:rsidRPr="0080314B">
        <w:rPr>
          <w:rFonts w:ascii="RobotoMono" w:hAnsi="RobotoMono"/>
          <w:color w:val="008211"/>
          <w:sz w:val="18"/>
          <w:szCs w:val="18"/>
        </w:rPr>
        <w:br/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imagePickerController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sourceType</w:t>
      </w:r>
      <w:r w:rsidR="009B0852">
        <w:rPr>
          <w:rFonts w:ascii="RobotoMono" w:hAnsi="RobotoMono"/>
          <w:color w:val="4F7F84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Camera</w:t>
      </w:r>
      <w:r w:rsidR="009B0852">
        <w:rPr>
          <w:rFonts w:ascii="RobotoMono" w:hAnsi="RobotoMono"/>
          <w:color w:val="4F7F84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//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options: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.Camera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.PhotoLibrary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.SavedPhotosAlbum</w:t>
      </w:r>
      <w:r w:rsidRPr="0080314B">
        <w:rPr>
          <w:rFonts w:ascii="RobotoMono" w:hAnsi="RobotoMono"/>
          <w:color w:val="008211"/>
          <w:sz w:val="18"/>
          <w:szCs w:val="18"/>
        </w:rPr>
        <w:br/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presentViewController</w:t>
      </w:r>
      <w:r w:rsidRPr="0080314B">
        <w:rPr>
          <w:rFonts w:ascii="RobotoMono" w:hAnsi="RobotoMono"/>
          <w:sz w:val="18"/>
          <w:szCs w:val="18"/>
        </w:rPr>
        <w:t>(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imagePickerController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animated: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true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completion: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nil</w:t>
      </w:r>
      <w:r w:rsidRPr="0080314B">
        <w:rPr>
          <w:rFonts w:ascii="RobotoMono" w:hAnsi="RobotoMono"/>
          <w:sz w:val="18"/>
          <w:szCs w:val="18"/>
        </w:rPr>
        <w:t>)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4D333579" w14:textId="1F1BA230" w:rsidR="0080314B" w:rsidRPr="0080314B" w:rsidRDefault="0080314B" w:rsidP="0080314B"/>
    <w:p w14:paraId="089366CA" w14:textId="2450AADB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//Objective-C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19DB0463" w14:textId="700CB14E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imagePickerController.</w:t>
      </w:r>
      <w:r w:rsidRPr="0080314B">
        <w:rPr>
          <w:rFonts w:ascii="RobotoMono" w:hAnsi="RobotoMono"/>
          <w:color w:val="4F7F84"/>
          <w:sz w:val="18"/>
          <w:szCs w:val="18"/>
        </w:rPr>
        <w:t>sourceType</w:t>
      </w:r>
      <w:r w:rsidR="009B0852">
        <w:rPr>
          <w:rFonts w:ascii="RobotoMono" w:hAnsi="RobotoMono"/>
          <w:color w:val="4F7F84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UIImagePickerControllerSourceTypeCamera;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//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options: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UIImagePickerControllerSourceTypeCamera,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UIImagePickerControllerSourceTypePhotoLibrary,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UIImagePickerControllerSourceTypeSavedPhotosAlbum</w:t>
      </w:r>
      <w:r w:rsidRPr="0080314B">
        <w:rPr>
          <w:rFonts w:ascii="RobotoMono" w:hAnsi="RobotoMono"/>
          <w:color w:val="008211"/>
          <w:sz w:val="18"/>
          <w:szCs w:val="18"/>
        </w:rPr>
        <w:br/>
      </w:r>
      <w:r w:rsidRPr="0080314B">
        <w:rPr>
          <w:rFonts w:ascii="RobotoMono" w:hAnsi="RobotoMono"/>
          <w:sz w:val="18"/>
          <w:szCs w:val="18"/>
        </w:rPr>
        <w:t>[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presentViewController:imagePickerController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animated:YES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completion:</w:t>
      </w:r>
      <w:r w:rsidRPr="0080314B">
        <w:rPr>
          <w:rFonts w:ascii="RobotoMono" w:hAnsi="RobotoMono"/>
          <w:color w:val="B733A0"/>
          <w:sz w:val="18"/>
          <w:szCs w:val="18"/>
        </w:rPr>
        <w:t>nil</w:t>
      </w:r>
      <w:r w:rsidRPr="0080314B">
        <w:rPr>
          <w:rFonts w:ascii="RobotoMono" w:hAnsi="RobotoMono"/>
          <w:sz w:val="18"/>
          <w:szCs w:val="18"/>
        </w:rPr>
        <w:t>];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0A0BED8B" w14:textId="77777777" w:rsidR="0080314B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7B3A258D" w14:textId="6A07FA97" w:rsidR="00781FC5" w:rsidRPr="00C44534" w:rsidRDefault="00781FC5" w:rsidP="00781FC5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lastRenderedPageBreak/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5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Implement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the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delegate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methods.</w:t>
      </w:r>
    </w:p>
    <w:p w14:paraId="776A17AC" w14:textId="7BBC7EC2" w:rsidR="0080314B" w:rsidRPr="0080314B" w:rsidRDefault="0080314B" w:rsidP="0080314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 w:rsidRPr="0080314B"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use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an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image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picker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controller,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must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provide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a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delegate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that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conforms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00B0F0"/>
        </w:rPr>
        <w:t>UIImag</w:t>
      </w:r>
      <w:r w:rsidRPr="0080314B">
        <w:rPr>
          <w:rFonts w:ascii="Arial" w:hAnsi="Arial" w:cs="Arial"/>
          <w:color w:val="00B0F0"/>
        </w:rPr>
        <w:t>e</w:t>
      </w:r>
      <w:r w:rsidRPr="0080314B">
        <w:rPr>
          <w:rFonts w:ascii="Arial" w:hAnsi="Arial" w:cs="Arial"/>
          <w:color w:val="00B0F0"/>
        </w:rPr>
        <w:t>PickerControllerDelegate</w:t>
      </w:r>
      <w:r w:rsidR="009B0852">
        <w:rPr>
          <w:rFonts w:ascii="Arial" w:hAnsi="Arial" w:cs="Arial"/>
          <w:color w:val="00B0F0"/>
        </w:rPr>
        <w:t xml:space="preserve"> </w:t>
      </w:r>
      <w:r w:rsidRPr="0080314B">
        <w:rPr>
          <w:rFonts w:ascii="Arial" w:hAnsi="Arial" w:cs="Arial"/>
          <w:color w:val="14171A"/>
        </w:rPr>
        <w:t>protocol.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Starting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in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iOS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4.1,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can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use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delegate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save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still-image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metadata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Camera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Roll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along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with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image.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14171A"/>
        </w:rPr>
        <w:t>See</w:t>
      </w:r>
      <w:r w:rsidR="009B0852">
        <w:rPr>
          <w:rFonts w:ascii="Arial" w:hAnsi="Arial" w:cs="Arial"/>
          <w:color w:val="14171A"/>
        </w:rPr>
        <w:t xml:space="preserve"> </w:t>
      </w:r>
      <w:r w:rsidRPr="0080314B">
        <w:rPr>
          <w:rFonts w:ascii="Arial" w:hAnsi="Arial" w:cs="Arial"/>
          <w:color w:val="00B0F0"/>
        </w:rPr>
        <w:t>UIImagePickerControllerDelegate</w:t>
      </w:r>
      <w:r w:rsidRPr="0080314B">
        <w:rPr>
          <w:rFonts w:ascii="Arial" w:hAnsi="Arial" w:cs="Arial"/>
          <w:color w:val="14171A"/>
        </w:rPr>
        <w:t>.</w:t>
      </w:r>
    </w:p>
    <w:p w14:paraId="2DB882A0" w14:textId="09CFE095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//Swift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1A7803B4" w14:textId="41C7A46D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func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imagePickerController(picker: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didFinishPickingMediaWithInfo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info: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[</w:t>
      </w:r>
      <w:r w:rsidRPr="0080314B">
        <w:rPr>
          <w:rFonts w:ascii="RobotoMono" w:hAnsi="RobotoMono"/>
          <w:color w:val="6D3FA5"/>
          <w:sz w:val="18"/>
          <w:szCs w:val="18"/>
        </w:rPr>
        <w:t>String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AnyObject</w:t>
      </w:r>
      <w:r w:rsidRPr="0080314B">
        <w:rPr>
          <w:rFonts w:ascii="RobotoMono" w:hAnsi="RobotoMono"/>
          <w:sz w:val="18"/>
          <w:szCs w:val="18"/>
        </w:rPr>
        <w:t>])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0932C020" w14:textId="39199864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if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let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pickedImage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info[UIImagePickerControllerOriginalImage]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as</w:t>
      </w:r>
      <w:r w:rsidRPr="0080314B">
        <w:rPr>
          <w:rFonts w:ascii="RobotoMono" w:hAnsi="RobotoMono"/>
          <w:sz w:val="18"/>
          <w:szCs w:val="18"/>
        </w:rPr>
        <w:t>?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UIImage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//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Your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have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pickedImage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now,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do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your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logic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here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7B0133C9" w14:textId="35E8B474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782C8DA4" w14:textId="65720BD5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dismissViewControllerAnimated</w:t>
      </w:r>
      <w:r w:rsidRPr="0080314B">
        <w:rPr>
          <w:rFonts w:ascii="RobotoMono" w:hAnsi="RobotoMono"/>
          <w:sz w:val="18"/>
          <w:szCs w:val="18"/>
        </w:rPr>
        <w:t>(</w:t>
      </w:r>
      <w:r w:rsidRPr="0080314B">
        <w:rPr>
          <w:rFonts w:ascii="RobotoMono" w:hAnsi="RobotoMono"/>
          <w:color w:val="B733A0"/>
          <w:sz w:val="18"/>
          <w:szCs w:val="18"/>
        </w:rPr>
        <w:t>true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completion: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nil</w:t>
      </w:r>
      <w:r w:rsidRPr="0080314B">
        <w:rPr>
          <w:rFonts w:ascii="RobotoMono" w:hAnsi="RobotoMono"/>
          <w:sz w:val="18"/>
          <w:szCs w:val="18"/>
        </w:rPr>
        <w:t>)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6042D4DF" w14:textId="2934D89B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B733A0"/>
          <w:sz w:val="18"/>
          <w:szCs w:val="18"/>
        </w:rPr>
        <w:t>func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imagePickerControllerDidCancel(picker: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</w:t>
      </w:r>
      <w:r w:rsidRPr="0080314B">
        <w:rPr>
          <w:rFonts w:ascii="RobotoMono" w:hAnsi="RobotoMono"/>
          <w:sz w:val="18"/>
          <w:szCs w:val="18"/>
        </w:rPr>
        <w:t>)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Pr="0080314B">
        <w:rPr>
          <w:rFonts w:ascii="RobotoMono" w:hAnsi="RobotoMono"/>
          <w:sz w:val="18"/>
          <w:szCs w:val="18"/>
        </w:rPr>
        <w:t>.</w:t>
      </w:r>
      <w:r w:rsidRPr="0080314B">
        <w:rPr>
          <w:rFonts w:ascii="RobotoMono" w:hAnsi="RobotoMono"/>
          <w:color w:val="4F7F84"/>
          <w:sz w:val="18"/>
          <w:szCs w:val="18"/>
        </w:rPr>
        <w:t>dismissViewControllerAnimated</w:t>
      </w:r>
      <w:r w:rsidRPr="0080314B">
        <w:rPr>
          <w:rFonts w:ascii="RobotoMono" w:hAnsi="RobotoMono"/>
          <w:sz w:val="18"/>
          <w:szCs w:val="18"/>
        </w:rPr>
        <w:t>(</w:t>
      </w:r>
      <w:r w:rsidRPr="0080314B">
        <w:rPr>
          <w:rFonts w:ascii="RobotoMono" w:hAnsi="RobotoMono"/>
          <w:color w:val="B733A0"/>
          <w:sz w:val="18"/>
          <w:szCs w:val="18"/>
        </w:rPr>
        <w:t>true</w:t>
      </w:r>
      <w:r w:rsidRPr="0080314B">
        <w:rPr>
          <w:rFonts w:ascii="RobotoMono" w:hAnsi="RobotoMono"/>
          <w:sz w:val="18"/>
          <w:szCs w:val="18"/>
        </w:rPr>
        <w:t>,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completion: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nil</w:t>
      </w:r>
      <w:r w:rsidRPr="0080314B">
        <w:rPr>
          <w:rFonts w:ascii="RobotoMono" w:hAnsi="RobotoMono"/>
          <w:sz w:val="18"/>
          <w:szCs w:val="18"/>
        </w:rPr>
        <w:t>)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7EED586F" w14:textId="52C31D09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726689F7" w14:textId="361E4791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//Objective-C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62C7BB72" w14:textId="76FEDCA1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-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(void)imagePickerController:(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*)picker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didFinishPickingMediaWithInfo:(</w:t>
      </w:r>
      <w:r w:rsidRPr="0080314B">
        <w:rPr>
          <w:rFonts w:ascii="RobotoMono" w:hAnsi="RobotoMono"/>
          <w:color w:val="6D3FA5"/>
          <w:sz w:val="18"/>
          <w:szCs w:val="18"/>
        </w:rPr>
        <w:t>NSDictionary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*)info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236EE1DA" w14:textId="10AAB070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6D3FA5"/>
          <w:sz w:val="18"/>
          <w:szCs w:val="18"/>
        </w:rPr>
        <w:t>UIImage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*pickedImage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=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info[UIImagePickerControllerOriginalImage];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color w:val="B733A0"/>
          <w:sz w:val="18"/>
          <w:szCs w:val="18"/>
        </w:rPr>
        <w:t>if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(pickedImage)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6FDB2F13" w14:textId="11772674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color w:val="008211"/>
          <w:sz w:val="18"/>
          <w:szCs w:val="18"/>
        </w:rPr>
        <w:t>//You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have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pickedImage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now,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do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your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logic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  <w:r w:rsidRPr="0080314B">
        <w:rPr>
          <w:rFonts w:ascii="RobotoMono" w:hAnsi="RobotoMono"/>
          <w:color w:val="008211"/>
          <w:sz w:val="18"/>
          <w:szCs w:val="18"/>
        </w:rPr>
        <w:t>here</w:t>
      </w:r>
      <w:r w:rsidR="009B0852">
        <w:rPr>
          <w:rFonts w:ascii="RobotoMono" w:hAnsi="RobotoMono"/>
          <w:color w:val="008211"/>
          <w:sz w:val="18"/>
          <w:szCs w:val="18"/>
        </w:rPr>
        <w:t xml:space="preserve"> </w:t>
      </w:r>
    </w:p>
    <w:p w14:paraId="46A9E5A9" w14:textId="760CBC13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7EDC64AD" w14:textId="28A3CC3C" w:rsidR="0080314B" w:rsidRPr="0080314B" w:rsidRDefault="009B0852" w:rsidP="0080314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Mono" w:hAnsi="RobotoMono" w:cs="Courier New"/>
          <w:sz w:val="18"/>
          <w:szCs w:val="18"/>
        </w:rPr>
      </w:pPr>
      <w:r>
        <w:rPr>
          <w:rFonts w:ascii="RobotoMono" w:hAnsi="RobotoMono" w:cs="Courier New"/>
          <w:sz w:val="18"/>
          <w:szCs w:val="18"/>
        </w:rPr>
        <w:t xml:space="preserve">    </w:t>
      </w:r>
      <w:r w:rsidR="0080314B" w:rsidRPr="0080314B">
        <w:rPr>
          <w:rFonts w:ascii="RobotoMono" w:hAnsi="RobotoMono" w:cs="Courier New"/>
          <w:sz w:val="18"/>
          <w:szCs w:val="18"/>
        </w:rPr>
        <w:t>[</w:t>
      </w:r>
      <w:r w:rsidR="0080314B" w:rsidRPr="0080314B">
        <w:rPr>
          <w:rFonts w:ascii="RobotoMono" w:hAnsi="RobotoMono" w:cs="Courier New"/>
          <w:color w:val="B733A0"/>
          <w:sz w:val="18"/>
          <w:szCs w:val="18"/>
        </w:rPr>
        <w:t>self</w:t>
      </w:r>
      <w:r>
        <w:rPr>
          <w:rFonts w:ascii="RobotoMono" w:hAnsi="RobotoMono" w:cs="Courier New"/>
          <w:color w:val="B733A0"/>
          <w:sz w:val="18"/>
          <w:szCs w:val="18"/>
        </w:rPr>
        <w:t xml:space="preserve"> </w:t>
      </w:r>
      <w:r w:rsidR="0080314B" w:rsidRPr="0080314B">
        <w:rPr>
          <w:rFonts w:ascii="RobotoMono" w:hAnsi="RobotoMono" w:cs="Courier New"/>
          <w:sz w:val="18"/>
          <w:szCs w:val="18"/>
        </w:rPr>
        <w:t>dismissViewControllerAnimated:YES</w:t>
      </w:r>
      <w:r>
        <w:rPr>
          <w:rFonts w:ascii="RobotoMono" w:hAnsi="RobotoMono" w:cs="Courier New"/>
          <w:sz w:val="18"/>
          <w:szCs w:val="18"/>
        </w:rPr>
        <w:t xml:space="preserve"> </w:t>
      </w:r>
      <w:r w:rsidR="0080314B" w:rsidRPr="0080314B">
        <w:rPr>
          <w:rFonts w:ascii="RobotoMono" w:hAnsi="RobotoMono" w:cs="Courier New"/>
          <w:sz w:val="18"/>
          <w:szCs w:val="18"/>
        </w:rPr>
        <w:t>completion:</w:t>
      </w:r>
      <w:r w:rsidR="0080314B" w:rsidRPr="0080314B">
        <w:rPr>
          <w:rFonts w:ascii="RobotoMono" w:hAnsi="RobotoMono" w:cs="Courier New"/>
          <w:color w:val="B733A0"/>
          <w:sz w:val="18"/>
          <w:szCs w:val="18"/>
        </w:rPr>
        <w:t>nil</w:t>
      </w:r>
      <w:r w:rsidR="0080314B" w:rsidRPr="0080314B">
        <w:rPr>
          <w:rFonts w:ascii="RobotoMono" w:hAnsi="RobotoMono" w:cs="Courier New"/>
          <w:sz w:val="18"/>
          <w:szCs w:val="18"/>
        </w:rPr>
        <w:t>];</w:t>
      </w:r>
    </w:p>
    <w:p w14:paraId="680F2A58" w14:textId="77777777" w:rsidR="0080314B" w:rsidRPr="0080314B" w:rsidRDefault="0080314B" w:rsidP="0080314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Mono" w:hAnsi="RobotoMono" w:cs="Courier New"/>
          <w:sz w:val="18"/>
          <w:szCs w:val="18"/>
        </w:rPr>
      </w:pPr>
      <w:r w:rsidRPr="0080314B">
        <w:rPr>
          <w:rFonts w:ascii="RobotoMono" w:hAnsi="RobotoMono" w:cs="Courier New"/>
          <w:sz w:val="18"/>
          <w:szCs w:val="18"/>
        </w:rPr>
        <w:t>}</w:t>
      </w:r>
    </w:p>
    <w:p w14:paraId="28D86895" w14:textId="3D636D6C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-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(void)imagePickerControllerDidCancel:(</w:t>
      </w:r>
      <w:r w:rsidRPr="0080314B">
        <w:rPr>
          <w:rFonts w:ascii="RobotoMono" w:hAnsi="RobotoMono"/>
          <w:color w:val="6D3FA5"/>
          <w:sz w:val="18"/>
          <w:szCs w:val="18"/>
        </w:rPr>
        <w:t>UIImagePickerController</w:t>
      </w:r>
      <w:r w:rsidR="009B0852">
        <w:rPr>
          <w:rFonts w:ascii="RobotoMono" w:hAnsi="RobotoMono"/>
          <w:color w:val="6D3FA5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*)picker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{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[</w:t>
      </w:r>
      <w:r w:rsidRPr="0080314B">
        <w:rPr>
          <w:rFonts w:ascii="RobotoMono" w:hAnsi="RobotoMono"/>
          <w:color w:val="B733A0"/>
          <w:sz w:val="18"/>
          <w:szCs w:val="18"/>
        </w:rPr>
        <w:t>self</w:t>
      </w:r>
      <w:r w:rsidR="009B0852">
        <w:rPr>
          <w:rFonts w:ascii="RobotoMono" w:hAnsi="RobotoMono"/>
          <w:color w:val="B733A0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dismissViewControllerAnimated:YES</w:t>
      </w:r>
      <w:r w:rsidR="009B0852">
        <w:rPr>
          <w:rFonts w:ascii="RobotoMono" w:hAnsi="RobotoMono"/>
          <w:sz w:val="18"/>
          <w:szCs w:val="18"/>
        </w:rPr>
        <w:t xml:space="preserve"> </w:t>
      </w:r>
      <w:r w:rsidRPr="0080314B">
        <w:rPr>
          <w:rFonts w:ascii="RobotoMono" w:hAnsi="RobotoMono"/>
          <w:sz w:val="18"/>
          <w:szCs w:val="18"/>
        </w:rPr>
        <w:t>completion:</w:t>
      </w:r>
      <w:r w:rsidRPr="0080314B">
        <w:rPr>
          <w:rFonts w:ascii="RobotoMono" w:hAnsi="RobotoMono"/>
          <w:color w:val="B733A0"/>
          <w:sz w:val="18"/>
          <w:szCs w:val="18"/>
        </w:rPr>
        <w:t>nil</w:t>
      </w:r>
      <w:r w:rsidRPr="0080314B">
        <w:rPr>
          <w:rFonts w:ascii="RobotoMono" w:hAnsi="RobotoMono"/>
          <w:sz w:val="18"/>
          <w:szCs w:val="18"/>
        </w:rPr>
        <w:t>];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1130E437" w14:textId="30D7ABF2" w:rsidR="0080314B" w:rsidRPr="0080314B" w:rsidRDefault="0080314B" w:rsidP="0080314B">
      <w:pPr>
        <w:shd w:val="clear" w:color="auto" w:fill="F9F9F9"/>
        <w:spacing w:before="100" w:beforeAutospacing="1" w:after="100" w:afterAutospacing="1"/>
      </w:pPr>
      <w:r w:rsidRPr="0080314B">
        <w:rPr>
          <w:rFonts w:ascii="RobotoMono" w:hAnsi="RobotoMono"/>
          <w:sz w:val="18"/>
          <w:szCs w:val="18"/>
        </w:rPr>
        <w:t>}</w:t>
      </w:r>
      <w:r w:rsidR="009B0852">
        <w:rPr>
          <w:rFonts w:ascii="RobotoMono" w:hAnsi="RobotoMono"/>
          <w:sz w:val="18"/>
          <w:szCs w:val="18"/>
        </w:rPr>
        <w:t xml:space="preserve"> </w:t>
      </w:r>
    </w:p>
    <w:p w14:paraId="23FAA860" w14:textId="77777777" w:rsidR="0080314B" w:rsidRDefault="0080314B" w:rsidP="00781FC5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0EB6197B" w14:textId="282DA921" w:rsidR="00D90989" w:rsidRPr="00C44534" w:rsidRDefault="00D90989" w:rsidP="00D90989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6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A</w:t>
      </w:r>
      <w:r w:rsidR="0080314B">
        <w:rPr>
          <w:rStyle w:val="Strong"/>
          <w:rFonts w:ascii="Consolas" w:hAnsi="Consolas" w:cs="Consolas"/>
          <w:color w:val="282828"/>
          <w:sz w:val="24"/>
        </w:rPr>
        <w:t>sking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for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0314B">
        <w:rPr>
          <w:rStyle w:val="Strong"/>
          <w:rFonts w:ascii="Consolas" w:hAnsi="Consolas" w:cs="Consolas"/>
          <w:color w:val="282828"/>
          <w:sz w:val="24"/>
        </w:rPr>
        <w:t>permission</w:t>
      </w:r>
    </w:p>
    <w:p w14:paraId="5F62E03C" w14:textId="47A0842D" w:rsidR="00164DCB" w:rsidRDefault="0080314B" w:rsidP="00164DC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app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must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ask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for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permission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from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user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before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acces</w:t>
      </w:r>
      <w:r w:rsidR="00221BED">
        <w:rPr>
          <w:rFonts w:ascii="Arial" w:hAnsi="Arial" w:cs="Arial"/>
          <w:color w:val="14171A"/>
        </w:rPr>
        <w:t>s</w:t>
      </w:r>
      <w:r>
        <w:rPr>
          <w:rFonts w:ascii="Arial" w:hAnsi="Arial" w:cs="Arial"/>
          <w:color w:val="14171A"/>
        </w:rPr>
        <w:t>ing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camera.</w:t>
      </w:r>
    </w:p>
    <w:p w14:paraId="3FD01850" w14:textId="693BCB3A" w:rsidR="00221BED" w:rsidRDefault="00221BED" w:rsidP="00221BED">
      <w:pPr>
        <w:jc w:val="center"/>
      </w:pPr>
      <w:r>
        <w:lastRenderedPageBreak/>
        <w:fldChar w:fldCharType="begin"/>
      </w:r>
      <w:r>
        <w:instrText xml:space="preserve"> INCLUDEPICTURE "https://camo.githubusercontent.com/766a1a082e7f46461f524ca7dc01f36bb657a75e/68747470733a2f2f7777772e7765686561727473776966742e636f6d2f77702d636f6e74656e742f75706c6f6164732f323031372f30322f494d475f353038362d312e706e67"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1A4B85" wp14:editId="5665A5F3">
            <wp:extent cx="3812540" cy="67843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678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579049" w14:textId="7189763D" w:rsidR="00221BED" w:rsidRDefault="00221BED" w:rsidP="00164DCB">
      <w:pPr>
        <w:shd w:val="clear" w:color="auto" w:fill="FFFFFF"/>
        <w:spacing w:after="100" w:afterAutospacing="1"/>
        <w:jc w:val="both"/>
      </w:pPr>
    </w:p>
    <w:p w14:paraId="4189FD31" w14:textId="129E6750" w:rsidR="00221BED" w:rsidRDefault="00221BED" w:rsidP="00164DCB">
      <w:pPr>
        <w:shd w:val="clear" w:color="auto" w:fill="FFFFFF"/>
        <w:spacing w:after="100" w:afterAutospacing="1"/>
        <w:jc w:val="both"/>
      </w:pPr>
      <w:r>
        <w:rPr>
          <w:rFonts w:ascii="Arial" w:hAnsi="Arial" w:cs="Arial"/>
          <w:color w:val="14171A"/>
        </w:rPr>
        <w:t>When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does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that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will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display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message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user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explaining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why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needs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use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camera.</w:t>
      </w:r>
    </w:p>
    <w:p w14:paraId="22979AAD" w14:textId="56F3837D" w:rsidR="00164DCB" w:rsidRPr="00C44534" w:rsidRDefault="00164DCB" w:rsidP="00164DCB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6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Style w:val="Strong"/>
          <w:rFonts w:ascii="Consolas" w:hAnsi="Consolas" w:cs="Consolas"/>
          <w:color w:val="282828"/>
          <w:sz w:val="24"/>
        </w:rPr>
        <w:t>Info.plist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setting</w:t>
      </w:r>
    </w:p>
    <w:p w14:paraId="340C10EB" w14:textId="656C10C1" w:rsidR="00221BED" w:rsidRDefault="00221BED" w:rsidP="00164DC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can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set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this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message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by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setting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</w:p>
    <w:p w14:paraId="3A435722" w14:textId="00AA2DA0" w:rsidR="00221BED" w:rsidRPr="00221BED" w:rsidRDefault="00221BED" w:rsidP="00221BED">
      <w:pPr>
        <w:shd w:val="clear" w:color="auto" w:fill="FFFFFF"/>
        <w:spacing w:after="150"/>
        <w:rPr>
          <w:rFonts w:ascii="Arial" w:hAnsi="Arial" w:cs="Arial"/>
          <w:color w:val="282828"/>
          <w:sz w:val="22"/>
          <w:szCs w:val="22"/>
        </w:rPr>
      </w:pPr>
      <w:r w:rsidRPr="00221BED">
        <w:rPr>
          <w:rFonts w:ascii="Arial" w:hAnsi="Arial" w:cs="Arial"/>
          <w:color w:val="282828"/>
          <w:sz w:val="22"/>
          <w:szCs w:val="22"/>
        </w:rPr>
        <w:lastRenderedPageBreak/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can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set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this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message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by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setting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NSPhotoLibraryUsageDescription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key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in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Info.plist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list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of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your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app.</w:t>
      </w:r>
    </w:p>
    <w:p w14:paraId="44729056" w14:textId="4ECDA3EC" w:rsidR="00221BED" w:rsidRPr="00221BED" w:rsidRDefault="00221BED" w:rsidP="00221BED">
      <w:pPr>
        <w:shd w:val="clear" w:color="auto" w:fill="FFFFFF"/>
        <w:spacing w:after="150"/>
        <w:rPr>
          <w:rFonts w:ascii="Arial" w:hAnsi="Arial" w:cs="Arial"/>
          <w:color w:val="282828"/>
          <w:sz w:val="22"/>
          <w:szCs w:val="22"/>
        </w:rPr>
      </w:pPr>
      <w:r w:rsidRPr="00221BED">
        <w:rPr>
          <w:rFonts w:ascii="Arial" w:hAnsi="Arial" w:cs="Arial"/>
          <w:color w:val="282828"/>
          <w:sz w:val="22"/>
          <w:szCs w:val="22"/>
        </w:rPr>
        <w:t>If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don’t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add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NSPhotoLibraryUsageDescription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key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will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get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an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error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that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looks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like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this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if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try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run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that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221BED">
        <w:rPr>
          <w:rFonts w:ascii="Arial" w:hAnsi="Arial" w:cs="Arial"/>
          <w:color w:val="282828"/>
          <w:sz w:val="22"/>
          <w:szCs w:val="22"/>
        </w:rPr>
        <w:t>code:</w:t>
      </w:r>
    </w:p>
    <w:p w14:paraId="7A181D0A" w14:textId="2C759A18" w:rsidR="00221BED" w:rsidRPr="00221BED" w:rsidRDefault="00221BED" w:rsidP="00221BE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 w:rsidRPr="00221BED">
        <w:rPr>
          <w:rFonts w:ascii="Monaco" w:hAnsi="Monaco" w:cs="Courier New"/>
          <w:color w:val="333333"/>
          <w:sz w:val="20"/>
          <w:szCs w:val="20"/>
        </w:rPr>
        <w:t>Error: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[access]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This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app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has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crashed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because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it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attempted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to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access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privacy-sensitive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data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without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usage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description.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 </w:t>
      </w:r>
      <w:r w:rsidRPr="00221BED">
        <w:rPr>
          <w:rFonts w:ascii="Monaco" w:hAnsi="Monaco" w:cs="Courier New"/>
          <w:color w:val="333333"/>
          <w:sz w:val="20"/>
          <w:szCs w:val="20"/>
        </w:rPr>
        <w:t>The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app's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Info.plist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must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contain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an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NSCameraUsageDescription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key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with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string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value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explaining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to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the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user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how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the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app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uses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this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221BED">
        <w:rPr>
          <w:rFonts w:ascii="Monaco" w:hAnsi="Monaco" w:cs="Courier New"/>
          <w:color w:val="333333"/>
          <w:sz w:val="20"/>
          <w:szCs w:val="20"/>
        </w:rPr>
        <w:t>data.</w:t>
      </w:r>
    </w:p>
    <w:p w14:paraId="0A1EF4C2" w14:textId="357FB39C" w:rsidR="00221BED" w:rsidRPr="00221BED" w:rsidRDefault="00221BED" w:rsidP="00221BED">
      <w:pPr>
        <w:shd w:val="clear" w:color="auto" w:fill="FFFFFF"/>
        <w:spacing w:after="150"/>
        <w:rPr>
          <w:rFonts w:ascii="Arial" w:hAnsi="Arial" w:cs="Arial"/>
          <w:color w:val="282828"/>
        </w:rPr>
      </w:pPr>
      <w:r w:rsidRPr="00221BED">
        <w:rPr>
          <w:rFonts w:ascii="Arial" w:hAnsi="Arial" w:cs="Arial"/>
          <w:color w:val="282828"/>
        </w:rPr>
        <w:t>Open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Info.plist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and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click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the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+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on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the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root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node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of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the</w:t>
      </w:r>
      <w:r w:rsidR="009B0852">
        <w:rPr>
          <w:rFonts w:ascii="Arial" w:hAnsi="Arial" w:cs="Arial"/>
          <w:color w:val="282828"/>
        </w:rPr>
        <w:t xml:space="preserve"> </w:t>
      </w:r>
      <w:r w:rsidRPr="00221BED">
        <w:rPr>
          <w:rFonts w:ascii="Arial" w:hAnsi="Arial" w:cs="Arial"/>
          <w:color w:val="282828"/>
        </w:rPr>
        <w:t>plist:</w:t>
      </w:r>
    </w:p>
    <w:p w14:paraId="15945210" w14:textId="77777777" w:rsidR="00221BED" w:rsidRDefault="00221BED" w:rsidP="00221BED"/>
    <w:p w14:paraId="2D33B76E" w14:textId="50E78156" w:rsidR="00221BED" w:rsidRDefault="00221BED" w:rsidP="00221BED">
      <w:pPr>
        <w:jc w:val="center"/>
      </w:pPr>
      <w:r>
        <w:rPr>
          <w:noProof/>
        </w:rPr>
        <w:drawing>
          <wp:inline distT="0" distB="0" distL="0" distR="0" wp14:anchorId="5C59A2C6" wp14:editId="587E0384">
            <wp:extent cx="3556000" cy="15367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DEA7" w14:textId="77777777" w:rsidR="00221BED" w:rsidRDefault="00221BED" w:rsidP="00164DC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4AFBBA28" w14:textId="5E8225BA" w:rsidR="00164DCB" w:rsidRPr="00C44534" w:rsidRDefault="00164DCB" w:rsidP="00164DCB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7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Style w:val="Strong"/>
          <w:rFonts w:ascii="Consolas" w:hAnsi="Consolas" w:cs="Consolas"/>
          <w:color w:val="282828"/>
          <w:sz w:val="24"/>
        </w:rPr>
        <w:t>This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Style w:val="Strong"/>
          <w:rFonts w:ascii="Consolas" w:hAnsi="Consolas" w:cs="Consolas"/>
          <w:color w:val="282828"/>
          <w:sz w:val="24"/>
        </w:rPr>
        <w:t>is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Style w:val="Strong"/>
          <w:rFonts w:ascii="Consolas" w:hAnsi="Consolas" w:cs="Consolas"/>
          <w:color w:val="282828"/>
          <w:sz w:val="24"/>
        </w:rPr>
        <w:t>not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Style w:val="Strong"/>
          <w:rFonts w:ascii="Consolas" w:hAnsi="Consolas" w:cs="Consolas"/>
          <w:color w:val="282828"/>
          <w:sz w:val="24"/>
        </w:rPr>
        <w:t>working!!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221BED">
        <w:rPr>
          <w:rFonts w:ascii="Consolas" w:hAnsi="Consolas" w:cs="Consolas"/>
          <w:b/>
          <w:bCs/>
          <w:noProof/>
          <w:color w:val="282828"/>
          <w:sz w:val="24"/>
        </w:rPr>
        <w:drawing>
          <wp:inline distT="0" distB="0" distL="0" distR="0" wp14:anchorId="79F3A8CE" wp14:editId="63D360B7">
            <wp:extent cx="110613" cy="110613"/>
            <wp:effectExtent l="0" t="0" r="3810" b="3810"/>
            <wp:docPr id="6" name="Graphic 6" descr="Funny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file_n08aJC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51" cy="1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 </w:t>
      </w:r>
    </w:p>
    <w:p w14:paraId="716E65B4" w14:textId="41EBC481" w:rsidR="00164DCB" w:rsidRPr="00164DCB" w:rsidRDefault="00221BED" w:rsidP="00164DCB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Not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on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iOS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simulator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because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does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not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have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camera.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Try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in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a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real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device</w:t>
      </w:r>
      <w:r w:rsidR="00061DA2">
        <w:rPr>
          <w:rFonts w:ascii="Arial" w:hAnsi="Arial" w:cs="Arial"/>
          <w:color w:val="14171A"/>
        </w:rPr>
        <w:t>.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Also,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it’s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a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good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idea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to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check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if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camera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is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available,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you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can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use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 </w:t>
      </w:r>
      <w:r w:rsidR="00061DA2">
        <w:rPr>
          <w:rFonts w:ascii="Arial" w:hAnsi="Arial" w:cs="Arial"/>
          <w:color w:val="14171A"/>
        </w:rPr>
        <w:t>UIImagePicker</w:t>
      </w:r>
      <w:r w:rsidR="00164DCB" w:rsidRPr="00164DCB">
        <w:rPr>
          <w:rFonts w:ascii="Arial" w:hAnsi="Arial" w:cs="Arial"/>
          <w:color w:val="14171A"/>
        </w:rPr>
        <w:t>Controller.</w:t>
      </w:r>
      <w:r w:rsidR="00061DA2">
        <w:rPr>
          <w:rFonts w:ascii="Arial" w:hAnsi="Arial" w:cs="Arial"/>
          <w:color w:val="14171A"/>
        </w:rPr>
        <w:t>isSourceTypeAvailable(_:)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class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method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for</w:t>
      </w:r>
      <w:r w:rsidR="009B0852">
        <w:rPr>
          <w:rFonts w:ascii="Arial" w:hAnsi="Arial" w:cs="Arial"/>
          <w:color w:val="14171A"/>
        </w:rPr>
        <w:t xml:space="preserve"> </w:t>
      </w:r>
      <w:r w:rsidR="00061DA2">
        <w:rPr>
          <w:rFonts w:ascii="Arial" w:hAnsi="Arial" w:cs="Arial"/>
          <w:color w:val="14171A"/>
        </w:rPr>
        <w:t>this</w:t>
      </w:r>
    </w:p>
    <w:p w14:paraId="21E02077" w14:textId="5FF94245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 w:rsidRPr="00061DA2">
        <w:rPr>
          <w:rFonts w:ascii="Monaco" w:hAnsi="Monaco" w:cs="Courier New"/>
          <w:color w:val="333333"/>
          <w:sz w:val="20"/>
          <w:szCs w:val="20"/>
        </w:rPr>
        <w:t>class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061DA2">
        <w:rPr>
          <w:rFonts w:ascii="Monaco" w:hAnsi="Monaco" w:cs="Courier New"/>
          <w:color w:val="333333"/>
          <w:sz w:val="20"/>
          <w:szCs w:val="20"/>
        </w:rPr>
        <w:t>ViewController: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061DA2">
        <w:rPr>
          <w:rFonts w:ascii="Monaco" w:hAnsi="Monaco" w:cs="Courier New"/>
          <w:color w:val="333333"/>
          <w:sz w:val="20"/>
          <w:szCs w:val="20"/>
        </w:rPr>
        <w:t>UIViewController</w:t>
      </w:r>
      <w:r w:rsidR="009B0852">
        <w:rPr>
          <w:rFonts w:ascii="Monaco" w:hAnsi="Monaco" w:cs="Courier New"/>
          <w:color w:val="333333"/>
          <w:sz w:val="20"/>
          <w:szCs w:val="20"/>
        </w:rPr>
        <w:t xml:space="preserve"> </w:t>
      </w:r>
      <w:r w:rsidRPr="00061DA2">
        <w:rPr>
          <w:rFonts w:ascii="Monaco" w:hAnsi="Monaco" w:cs="Courier New"/>
          <w:color w:val="333333"/>
          <w:sz w:val="20"/>
          <w:szCs w:val="20"/>
        </w:rPr>
        <w:t>{</w:t>
      </w:r>
    </w:p>
    <w:p w14:paraId="2E4A384B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</w:p>
    <w:p w14:paraId="705E5E86" w14:textId="21372212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...</w:t>
      </w:r>
    </w:p>
    <w:p w14:paraId="6F5D2D3E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</w:p>
    <w:p w14:paraId="649D9962" w14:textId="634E3F8B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func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openCamera()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{</w:t>
      </w:r>
    </w:p>
    <w:p w14:paraId="0D123A2B" w14:textId="6C8C167D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guard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UIImagePickerController.isSourceTypeAvailable(.camera)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else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{</w:t>
      </w:r>
    </w:p>
    <w:p w14:paraId="0F4E36E0" w14:textId="74044880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print("camera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not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supported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by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this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device")</w:t>
      </w:r>
    </w:p>
    <w:p w14:paraId="469BEC24" w14:textId="28393B7F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return</w:t>
      </w:r>
    </w:p>
    <w:p w14:paraId="66BF06D4" w14:textId="02F5915F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}</w:t>
      </w:r>
    </w:p>
    <w:p w14:paraId="4975E67B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</w:p>
    <w:p w14:paraId="4B17D300" w14:textId="7FD53E4C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imagePicker.sourceType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=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.camera</w:t>
      </w:r>
    </w:p>
    <w:p w14:paraId="51F97939" w14:textId="58621FF2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imagePicker.delegate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=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self</w:t>
      </w:r>
    </w:p>
    <w:p w14:paraId="6AAC62D6" w14:textId="5EDDF47F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present(imagePicker,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animated:</w:t>
      </w:r>
      <w:r>
        <w:rPr>
          <w:rFonts w:ascii="Monaco" w:hAnsi="Monaco" w:cs="Courier New"/>
          <w:color w:val="333333"/>
          <w:sz w:val="20"/>
          <w:szCs w:val="20"/>
        </w:rPr>
        <w:t xml:space="preserve">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true)</w:t>
      </w:r>
    </w:p>
    <w:p w14:paraId="7258917E" w14:textId="745B608B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0"/>
          <w:szCs w:val="20"/>
        </w:rPr>
      </w:pPr>
      <w:r>
        <w:rPr>
          <w:rFonts w:ascii="Monaco" w:hAnsi="Monaco" w:cs="Courier New"/>
          <w:color w:val="333333"/>
          <w:sz w:val="20"/>
          <w:szCs w:val="20"/>
        </w:rPr>
        <w:t xml:space="preserve">    </w:t>
      </w:r>
      <w:r w:rsidR="00061DA2" w:rsidRPr="00061DA2">
        <w:rPr>
          <w:rFonts w:ascii="Monaco" w:hAnsi="Monaco" w:cs="Courier New"/>
          <w:color w:val="333333"/>
          <w:sz w:val="20"/>
          <w:szCs w:val="20"/>
        </w:rPr>
        <w:t>}</w:t>
      </w:r>
    </w:p>
    <w:p w14:paraId="4AD2823D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18"/>
          <w:szCs w:val="18"/>
        </w:rPr>
      </w:pPr>
      <w:r w:rsidRPr="00061DA2">
        <w:rPr>
          <w:rFonts w:ascii="Monaco" w:hAnsi="Monaco" w:cs="Courier New"/>
          <w:color w:val="333333"/>
          <w:sz w:val="20"/>
          <w:szCs w:val="20"/>
        </w:rPr>
        <w:t>}</w:t>
      </w:r>
    </w:p>
    <w:p w14:paraId="27FE9BCF" w14:textId="1C4E031B" w:rsidR="00164DCB" w:rsidRDefault="00164DCB" w:rsidP="00164DCB"/>
    <w:p w14:paraId="21CC7101" w14:textId="2FA1274E" w:rsidR="00164DCB" w:rsidRDefault="00164DCB" w:rsidP="00D90989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665F4634" w14:textId="0904C831" w:rsidR="0056089E" w:rsidRPr="00C44534" w:rsidRDefault="0056089E" w:rsidP="0056089E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8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Getting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the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image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form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the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info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dictionary</w:t>
      </w:r>
    </w:p>
    <w:p w14:paraId="5F7F0547" w14:textId="075B9DB2" w:rsidR="00061DA2" w:rsidRPr="00061DA2" w:rsidRDefault="00061DA2" w:rsidP="00061DA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82828"/>
          <w:sz w:val="22"/>
          <w:szCs w:val="22"/>
        </w:rPr>
      </w:pPr>
      <w:r w:rsidRPr="00061DA2">
        <w:rPr>
          <w:rStyle w:val="HTMLCode"/>
          <w:rFonts w:ascii="Monaco" w:hAnsi="Monaco"/>
          <w:color w:val="282828"/>
          <w:sz w:val="22"/>
          <w:szCs w:val="22"/>
          <w:shd w:val="clear" w:color="auto" w:fill="F5F5F5"/>
        </w:rPr>
        <w:t>UIImagePickerController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give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dictionary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with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information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about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selected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media.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can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find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Style w:val="HTMLCode"/>
          <w:rFonts w:ascii="Monaco" w:hAnsi="Monaco"/>
          <w:color w:val="282828"/>
          <w:sz w:val="22"/>
          <w:szCs w:val="22"/>
          <w:shd w:val="clear" w:color="auto" w:fill="F5F5F5"/>
        </w:rPr>
        <w:t>UIImage</w:t>
      </w:r>
      <w:r w:rsidRPr="00061DA2">
        <w:rPr>
          <w:rFonts w:ascii="Arial" w:hAnsi="Arial" w:cs="Arial"/>
          <w:color w:val="282828"/>
          <w:sz w:val="22"/>
          <w:szCs w:val="22"/>
        </w:rPr>
        <w:t>instance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representing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selected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image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Style w:val="HTMLCode"/>
          <w:rFonts w:ascii="Monaco" w:hAnsi="Monaco"/>
          <w:color w:val="282828"/>
          <w:sz w:val="22"/>
          <w:szCs w:val="22"/>
          <w:shd w:val="clear" w:color="auto" w:fill="F5F5F5"/>
        </w:rPr>
        <w:t>UIImagePickerControllerOriginalImage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key:</w:t>
      </w:r>
    </w:p>
    <w:p w14:paraId="26FA650A" w14:textId="4EDA2E64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func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en"/>
          <w:rFonts w:ascii="Monaco" w:hAnsi="Monaco"/>
          <w:color w:val="795DA3"/>
          <w:sz w:val="22"/>
          <w:szCs w:val="22"/>
        </w:rPr>
        <w:t>imagePickerController</w:t>
      </w:r>
      <w:r w:rsidR="00061DA2" w:rsidRPr="00061DA2">
        <w:rPr>
          <w:rFonts w:ascii="Monaco" w:hAnsi="Monaco"/>
          <w:color w:val="333333"/>
          <w:sz w:val="22"/>
          <w:szCs w:val="22"/>
        </w:rPr>
        <w:t>(</w:t>
      </w:r>
      <w:r w:rsidR="00061DA2" w:rsidRPr="00061DA2">
        <w:rPr>
          <w:rStyle w:val="pl-en"/>
          <w:rFonts w:ascii="Monaco" w:hAnsi="Monaco"/>
          <w:color w:val="795DA3"/>
          <w:sz w:val="22"/>
          <w:szCs w:val="22"/>
        </w:rPr>
        <w:t>_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smi"/>
          <w:rFonts w:ascii="Monaco" w:hAnsi="Monaco"/>
          <w:color w:val="333333"/>
          <w:sz w:val="22"/>
          <w:szCs w:val="22"/>
        </w:rPr>
        <w:t>picker</w:t>
      </w:r>
      <w:r w:rsidR="00061DA2" w:rsidRPr="00061DA2">
        <w:rPr>
          <w:rFonts w:ascii="Monaco" w:hAnsi="Monaco"/>
          <w:color w:val="333333"/>
          <w:sz w:val="22"/>
          <w:szCs w:val="22"/>
        </w:rPr>
        <w:t>: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UIImagePickerController,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en"/>
          <w:rFonts w:ascii="Monaco" w:hAnsi="Monaco"/>
          <w:color w:val="795DA3"/>
          <w:sz w:val="22"/>
          <w:szCs w:val="22"/>
        </w:rPr>
        <w:t>didFinishPickingMediaWithInfo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smi"/>
          <w:rFonts w:ascii="Monaco" w:hAnsi="Monaco"/>
          <w:color w:val="333333"/>
          <w:sz w:val="22"/>
          <w:szCs w:val="22"/>
        </w:rPr>
        <w:t>info</w:t>
      </w:r>
      <w:r w:rsidR="00061DA2" w:rsidRPr="00061DA2">
        <w:rPr>
          <w:rFonts w:ascii="Monaco" w:hAnsi="Monaco"/>
          <w:color w:val="333333"/>
          <w:sz w:val="22"/>
          <w:szCs w:val="22"/>
        </w:rPr>
        <w:t>: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[</w:t>
      </w:r>
      <w:r w:rsidR="00061DA2" w:rsidRPr="00061DA2">
        <w:rPr>
          <w:rStyle w:val="pl-c1"/>
          <w:rFonts w:ascii="Monaco" w:hAnsi="Monaco"/>
          <w:color w:val="0086B3"/>
          <w:sz w:val="22"/>
          <w:szCs w:val="22"/>
        </w:rPr>
        <w:t>String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: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c1"/>
          <w:rFonts w:ascii="Monaco" w:hAnsi="Monaco"/>
          <w:color w:val="0086B3"/>
          <w:sz w:val="22"/>
          <w:szCs w:val="22"/>
        </w:rPr>
        <w:t>Any</w:t>
      </w:r>
      <w:r w:rsidR="00061DA2" w:rsidRPr="00061DA2">
        <w:rPr>
          <w:rFonts w:ascii="Monaco" w:hAnsi="Monaco"/>
          <w:color w:val="333333"/>
          <w:sz w:val="22"/>
          <w:szCs w:val="22"/>
        </w:rPr>
        <w:t>])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{</w:t>
      </w:r>
    </w:p>
    <w:p w14:paraId="6F02E7DA" w14:textId="789FB65B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...</w:t>
      </w:r>
    </w:p>
    <w:p w14:paraId="5D859160" w14:textId="77777777" w:rsidR="00061DA2" w:rsidRPr="00061DA2" w:rsidRDefault="00061DA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</w:p>
    <w:p w14:paraId="68270164" w14:textId="66208526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//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get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the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image</w:t>
      </w:r>
    </w:p>
    <w:p w14:paraId="3B6D3A49" w14:textId="51A23AFB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guard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let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image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=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info[UIImagePickerControllerOriginalImage]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as?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UIImage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else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{</w:t>
      </w:r>
    </w:p>
    <w:p w14:paraId="6861DE01" w14:textId="667459FC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   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return</w:t>
      </w:r>
    </w:p>
    <w:p w14:paraId="390B96B4" w14:textId="747F0443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/>
          <w:color w:val="333333"/>
          <w:sz w:val="22"/>
          <w:szCs w:val="22"/>
        </w:rPr>
        <w:t>}</w:t>
      </w:r>
    </w:p>
    <w:p w14:paraId="0CA14DDD" w14:textId="75919CE2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//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do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something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with</w:t>
      </w:r>
      <w:r>
        <w:rPr>
          <w:rStyle w:val="pl-c"/>
          <w:rFonts w:ascii="Monaco" w:eastAsiaTheme="majorEastAsia" w:hAnsi="Monaco"/>
          <w:color w:val="969896"/>
          <w:sz w:val="22"/>
          <w:szCs w:val="22"/>
        </w:rPr>
        <w:t xml:space="preserve"> </w:t>
      </w:r>
      <w:r w:rsidR="00061DA2" w:rsidRPr="00061DA2">
        <w:rPr>
          <w:rStyle w:val="pl-c"/>
          <w:rFonts w:ascii="Monaco" w:eastAsiaTheme="majorEastAsia" w:hAnsi="Monaco"/>
          <w:color w:val="969896"/>
          <w:sz w:val="22"/>
          <w:szCs w:val="22"/>
        </w:rPr>
        <w:t>it</w:t>
      </w:r>
    </w:p>
    <w:p w14:paraId="2334BBED" w14:textId="0F3100E4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/>
          <w:color w:val="333333"/>
          <w:sz w:val="22"/>
          <w:szCs w:val="22"/>
        </w:rPr>
        <w:t>imageView.</w:t>
      </w:r>
      <w:r w:rsidR="00061DA2" w:rsidRPr="00061DA2">
        <w:rPr>
          <w:rStyle w:val="pl-c1"/>
          <w:rFonts w:ascii="Monaco" w:hAnsi="Monaco"/>
          <w:color w:val="0086B3"/>
          <w:sz w:val="22"/>
          <w:szCs w:val="22"/>
        </w:rPr>
        <w:t>image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Style w:val="pl-k"/>
          <w:rFonts w:ascii="Monaco" w:hAnsi="Monaco"/>
          <w:color w:val="A71D5D"/>
          <w:sz w:val="22"/>
          <w:szCs w:val="22"/>
        </w:rPr>
        <w:t>=</w:t>
      </w:r>
      <w:r>
        <w:rPr>
          <w:rFonts w:ascii="Monaco" w:hAnsi="Monaco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/>
          <w:color w:val="333333"/>
          <w:sz w:val="22"/>
          <w:szCs w:val="22"/>
        </w:rPr>
        <w:t>image</w:t>
      </w:r>
    </w:p>
    <w:p w14:paraId="391A461E" w14:textId="53EA00B9" w:rsidR="00061DA2" w:rsidRPr="00061DA2" w:rsidRDefault="009B0852" w:rsidP="00061D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240" w:after="240"/>
        <w:rPr>
          <w:rFonts w:ascii="Monaco" w:hAnsi="Monaco"/>
          <w:color w:val="333333"/>
          <w:sz w:val="22"/>
          <w:szCs w:val="22"/>
        </w:rPr>
      </w:pPr>
      <w:r>
        <w:rPr>
          <w:rFonts w:ascii="Monaco" w:hAnsi="Monaco"/>
          <w:color w:val="333333"/>
          <w:sz w:val="22"/>
          <w:szCs w:val="22"/>
        </w:rPr>
        <w:t xml:space="preserve">    </w:t>
      </w:r>
      <w:r w:rsidR="00061DA2" w:rsidRPr="00061DA2">
        <w:rPr>
          <w:rFonts w:ascii="Monaco" w:hAnsi="Monaco"/>
          <w:color w:val="333333"/>
          <w:sz w:val="22"/>
          <w:szCs w:val="22"/>
        </w:rPr>
        <w:t>}</w:t>
      </w:r>
    </w:p>
    <w:p w14:paraId="48FD6791" w14:textId="77777777" w:rsidR="00061DA2" w:rsidRPr="00061DA2" w:rsidRDefault="00061DA2" w:rsidP="0056089E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</w:p>
    <w:p w14:paraId="1332A282" w14:textId="65518152" w:rsidR="0056089E" w:rsidRPr="00C44534" w:rsidRDefault="0056089E" w:rsidP="0056089E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9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Photo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61DA2">
        <w:rPr>
          <w:rStyle w:val="Strong"/>
          <w:rFonts w:ascii="Consolas" w:hAnsi="Consolas" w:cs="Consolas"/>
          <w:color w:val="282828"/>
          <w:sz w:val="24"/>
        </w:rPr>
        <w:t>Library</w:t>
      </w:r>
    </w:p>
    <w:p w14:paraId="308E4F15" w14:textId="23C4A5EF" w:rsidR="0056089E" w:rsidRDefault="0056089E" w:rsidP="0056089E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Open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the</w:t>
      </w:r>
      <w:r w:rsidR="009B0852">
        <w:rPr>
          <w:rFonts w:ascii="Arial" w:hAnsi="Arial" w:cs="Arial"/>
          <w:color w:val="14171A"/>
        </w:rPr>
        <w:t xml:space="preserve"> </w:t>
      </w:r>
      <w:r>
        <w:rPr>
          <w:rFonts w:ascii="Arial" w:hAnsi="Arial" w:cs="Arial"/>
          <w:color w:val="14171A"/>
        </w:rPr>
        <w:t>Library</w:t>
      </w:r>
    </w:p>
    <w:p w14:paraId="1CF954D6" w14:textId="567857F1" w:rsidR="00061DA2" w:rsidRDefault="00061DA2" w:rsidP="00061DA2">
      <w:pPr>
        <w:jc w:val="center"/>
      </w:pPr>
      <w:r>
        <w:lastRenderedPageBreak/>
        <w:fldChar w:fldCharType="begin"/>
      </w:r>
      <w:r>
        <w:instrText xml:space="preserve"> INCLUDEPICTURE "https://user-images.githubusercontent.com/45282/30593800-642a6bba-9d7e-11e7-9d99-84ae99353dc6.png"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ED9EFF" wp14:editId="166FB4D0">
            <wp:extent cx="4781550" cy="8458200"/>
            <wp:effectExtent l="0" t="0" r="0" b="0"/>
            <wp:docPr id="8" name="Picture 8" descr="Any thoughts on switching to the &quot;home indicator&quot; area for iPh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y thoughts on switching to the &quot;home indicator&quot; area for iPhone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7C77E9" w14:textId="3CFE29F2" w:rsidR="00061DA2" w:rsidRDefault="00061DA2" w:rsidP="00061DA2"/>
    <w:p w14:paraId="1ED924D5" w14:textId="3E2C4829" w:rsidR="00061DA2" w:rsidRDefault="00061DA2" w:rsidP="0056089E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35BD41B2" w14:textId="493221B8" w:rsidR="00061DA2" w:rsidRPr="00061DA2" w:rsidRDefault="00061DA2" w:rsidP="00061DA2">
      <w:pPr>
        <w:shd w:val="clear" w:color="auto" w:fill="FFFFFF"/>
        <w:spacing w:after="150"/>
        <w:rPr>
          <w:rFonts w:ascii="Arial" w:hAnsi="Arial" w:cs="Arial"/>
          <w:color w:val="282828"/>
          <w:sz w:val="22"/>
          <w:szCs w:val="22"/>
        </w:rPr>
      </w:pPr>
      <w:r w:rsidRPr="00061DA2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let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user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pick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image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previously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took,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have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change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sourceType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of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image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picker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.photoLibrary</w:t>
      </w:r>
      <w:r w:rsidRPr="00061DA2">
        <w:rPr>
          <w:rFonts w:ascii="Arial" w:hAnsi="Arial" w:cs="Arial"/>
          <w:color w:val="282828"/>
          <w:sz w:val="22"/>
          <w:szCs w:val="22"/>
        </w:rPr>
        <w:t>:</w:t>
      </w:r>
    </w:p>
    <w:p w14:paraId="388E1485" w14:textId="40CE4B9B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func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795DA3"/>
          <w:sz w:val="22"/>
          <w:szCs w:val="22"/>
        </w:rPr>
        <w:t>openPhotoLibrary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()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{</w:t>
      </w:r>
    </w:p>
    <w:p w14:paraId="3DB5F767" w14:textId="1DFFBC4A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guard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UIImagePickerController.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isSourceTypeAvailable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(.photoLibrary)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else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{</w:t>
      </w:r>
    </w:p>
    <w:p w14:paraId="08E0F008" w14:textId="0B765296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    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print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(</w:t>
      </w:r>
      <w:r w:rsidR="00061DA2" w:rsidRPr="00061DA2">
        <w:rPr>
          <w:rFonts w:ascii="Monaco" w:hAnsi="Monaco" w:cs="Courier New"/>
          <w:color w:val="DF5000"/>
          <w:sz w:val="22"/>
          <w:szCs w:val="22"/>
        </w:rPr>
        <w:t>"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can't</w:t>
      </w:r>
      <w:r>
        <w:rPr>
          <w:rFonts w:ascii="Monaco" w:hAnsi="Monaco" w:cs="Courier New"/>
          <w:color w:val="A71D5D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open</w:t>
      </w:r>
      <w:r>
        <w:rPr>
          <w:rFonts w:ascii="Monaco" w:hAnsi="Monaco" w:cs="Courier New"/>
          <w:color w:val="A71D5D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photo</w:t>
      </w:r>
      <w:r>
        <w:rPr>
          <w:rFonts w:ascii="Monaco" w:hAnsi="Monaco" w:cs="Courier New"/>
          <w:color w:val="A71D5D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library</w:t>
      </w:r>
      <w:r w:rsidR="00061DA2" w:rsidRPr="00061DA2">
        <w:rPr>
          <w:rFonts w:ascii="Monaco" w:hAnsi="Monaco" w:cs="Courier New"/>
          <w:color w:val="DF5000"/>
          <w:sz w:val="22"/>
          <w:szCs w:val="22"/>
        </w:rPr>
        <w:t>"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)</w:t>
      </w:r>
    </w:p>
    <w:p w14:paraId="38650C91" w14:textId="41C501D1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   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return</w:t>
      </w:r>
    </w:p>
    <w:p w14:paraId="179FF038" w14:textId="5EBA54CD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}</w:t>
      </w:r>
    </w:p>
    <w:p w14:paraId="6DCF4A24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</w:p>
    <w:p w14:paraId="445C30F4" w14:textId="10B66811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imagePicker.sourceType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=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.photoLibrary</w:t>
      </w:r>
    </w:p>
    <w:p w14:paraId="1FCECD72" w14:textId="16185AE1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imagePicker.delegate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A71D5D"/>
          <w:sz w:val="22"/>
          <w:szCs w:val="22"/>
        </w:rPr>
        <w:t>=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self</w:t>
      </w:r>
    </w:p>
    <w:p w14:paraId="5BAC48DB" w14:textId="77777777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</w:p>
    <w:p w14:paraId="7B73ED78" w14:textId="650F4D4C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    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present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(imagePicker,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animated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:</w:t>
      </w:r>
      <w:r>
        <w:rPr>
          <w:rFonts w:ascii="Monaco" w:hAnsi="Monaco" w:cs="Courier New"/>
          <w:color w:val="333333"/>
          <w:sz w:val="22"/>
          <w:szCs w:val="22"/>
        </w:rPr>
        <w:t xml:space="preserve"> </w:t>
      </w:r>
      <w:r w:rsidR="00061DA2" w:rsidRPr="00061DA2">
        <w:rPr>
          <w:rFonts w:ascii="Monaco" w:hAnsi="Monaco" w:cs="Courier New"/>
          <w:color w:val="0086B3"/>
          <w:sz w:val="22"/>
          <w:szCs w:val="22"/>
        </w:rPr>
        <w:t>true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)</w:t>
      </w:r>
    </w:p>
    <w:p w14:paraId="296A14B9" w14:textId="6B059D88" w:rsidR="00061DA2" w:rsidRPr="00061DA2" w:rsidRDefault="009B085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>
        <w:rPr>
          <w:rFonts w:ascii="Monaco" w:hAnsi="Monaco" w:cs="Courier New"/>
          <w:color w:val="333333"/>
          <w:sz w:val="22"/>
          <w:szCs w:val="22"/>
        </w:rPr>
        <w:t xml:space="preserve">    </w:t>
      </w:r>
      <w:r w:rsidR="00061DA2" w:rsidRPr="00061DA2">
        <w:rPr>
          <w:rFonts w:ascii="Monaco" w:hAnsi="Monaco" w:cs="Courier New"/>
          <w:color w:val="333333"/>
          <w:sz w:val="22"/>
          <w:szCs w:val="22"/>
        </w:rPr>
        <w:t>}</w:t>
      </w:r>
    </w:p>
    <w:p w14:paraId="65A9C80F" w14:textId="49925A14" w:rsidR="00061DA2" w:rsidRPr="00061DA2" w:rsidRDefault="00061DA2" w:rsidP="00061DA2">
      <w:pPr>
        <w:shd w:val="clear" w:color="auto" w:fill="FFFFFF"/>
        <w:spacing w:after="150"/>
        <w:rPr>
          <w:rFonts w:ascii="Arial" w:hAnsi="Arial" w:cs="Arial"/>
          <w:color w:val="282828"/>
          <w:sz w:val="22"/>
          <w:szCs w:val="22"/>
        </w:rPr>
      </w:pPr>
      <w:r w:rsidRPr="00061DA2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have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set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NSPhotoLibraryUsageDescription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key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Info.plist</w:t>
      </w:r>
      <w:r w:rsidRPr="00061DA2">
        <w:rPr>
          <w:rFonts w:ascii="Arial" w:hAnsi="Arial" w:cs="Arial"/>
          <w:color w:val="282828"/>
          <w:sz w:val="22"/>
          <w:szCs w:val="22"/>
        </w:rPr>
        <w:t>,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same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for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camera.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If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you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don’t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you’ll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get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this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error:</w:t>
      </w:r>
    </w:p>
    <w:p w14:paraId="3D6CD2E6" w14:textId="6E1FFBA0" w:rsidR="00061DA2" w:rsidRPr="00061DA2" w:rsidRDefault="00061DA2" w:rsidP="000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rPr>
          <w:rFonts w:ascii="Monaco" w:hAnsi="Monaco" w:cs="Courier New"/>
          <w:color w:val="333333"/>
          <w:sz w:val="22"/>
          <w:szCs w:val="22"/>
        </w:rPr>
      </w:pPr>
      <w:r w:rsidRPr="00061DA2">
        <w:rPr>
          <w:rFonts w:ascii="Monaco" w:hAnsi="Monaco" w:cs="Courier New"/>
          <w:color w:val="333333"/>
          <w:sz w:val="22"/>
          <w:szCs w:val="22"/>
        </w:rPr>
        <w:t>Error: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[access]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This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app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has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crashed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because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it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attempted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to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access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privacy-sensitive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data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without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usage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description.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 </w:t>
      </w:r>
      <w:r w:rsidRPr="00061DA2">
        <w:rPr>
          <w:rFonts w:ascii="Monaco" w:hAnsi="Monaco" w:cs="Courier New"/>
          <w:color w:val="333333"/>
          <w:sz w:val="22"/>
          <w:szCs w:val="22"/>
        </w:rPr>
        <w:t>The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app's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Info.plist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must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contain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an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NSCameraUsageDescription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key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with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string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value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explaining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to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the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user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how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the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app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uses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this</w:t>
      </w:r>
      <w:r w:rsidR="009B0852">
        <w:rPr>
          <w:rFonts w:ascii="Monaco" w:hAnsi="Monaco" w:cs="Courier New"/>
          <w:color w:val="333333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333333"/>
          <w:sz w:val="22"/>
          <w:szCs w:val="22"/>
        </w:rPr>
        <w:t>data.</w:t>
      </w:r>
    </w:p>
    <w:p w14:paraId="12E3872B" w14:textId="48529A0B" w:rsidR="00061DA2" w:rsidRPr="00061DA2" w:rsidRDefault="00061DA2" w:rsidP="00061DA2">
      <w:pPr>
        <w:shd w:val="clear" w:color="auto" w:fill="FFFFFF"/>
        <w:spacing w:after="150"/>
        <w:rPr>
          <w:rFonts w:ascii="Arial" w:hAnsi="Arial" w:cs="Arial"/>
          <w:color w:val="282828"/>
          <w:sz w:val="22"/>
          <w:szCs w:val="22"/>
        </w:rPr>
      </w:pPr>
      <w:r w:rsidRPr="00061DA2">
        <w:rPr>
          <w:rFonts w:ascii="Arial" w:hAnsi="Arial" w:cs="Arial"/>
          <w:color w:val="282828"/>
          <w:sz w:val="22"/>
          <w:szCs w:val="22"/>
        </w:rPr>
        <w:t>Since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we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are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using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Monaco" w:hAnsi="Monaco" w:cs="Courier New"/>
          <w:color w:val="282828"/>
          <w:sz w:val="22"/>
          <w:szCs w:val="22"/>
          <w:shd w:val="clear" w:color="auto" w:fill="F5F5F5"/>
        </w:rPr>
        <w:t>UIImagePickerController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for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this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task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as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well,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we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have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photo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selection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or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canceling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with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the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same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delegate</w:t>
      </w:r>
      <w:r w:rsidR="009B0852">
        <w:rPr>
          <w:rFonts w:ascii="Arial" w:hAnsi="Arial" w:cs="Arial"/>
          <w:color w:val="282828"/>
          <w:sz w:val="22"/>
          <w:szCs w:val="22"/>
        </w:rPr>
        <w:t xml:space="preserve"> </w:t>
      </w:r>
      <w:r w:rsidRPr="00061DA2">
        <w:rPr>
          <w:rFonts w:ascii="Arial" w:hAnsi="Arial" w:cs="Arial"/>
          <w:color w:val="282828"/>
          <w:sz w:val="22"/>
          <w:szCs w:val="22"/>
        </w:rPr>
        <w:t>methods.</w:t>
      </w:r>
    </w:p>
    <w:p w14:paraId="43D91F51" w14:textId="06C76278" w:rsidR="00061DA2" w:rsidRDefault="00061DA2" w:rsidP="0056089E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</w:p>
    <w:p w14:paraId="28067E59" w14:textId="40D230AC" w:rsidR="009B0852" w:rsidRPr="00C44534" w:rsidRDefault="009B0852" w:rsidP="009B0852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9 Homework!</w:t>
      </w:r>
    </w:p>
    <w:p w14:paraId="2A194F5D" w14:textId="70B6B169" w:rsidR="009B0852" w:rsidRDefault="009B0852" w:rsidP="009B0852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  <w:r>
        <w:rPr>
          <w:rFonts w:ascii="Arial" w:hAnsi="Arial" w:cs="Arial"/>
          <w:color w:val="14171A"/>
        </w:rPr>
        <w:t>1. Make an app that gets an image from UIImagePickerController and show it on the screen (see example below).</w:t>
      </w:r>
    </w:p>
    <w:p w14:paraId="4B5112B5" w14:textId="00477D01" w:rsidR="009B0852" w:rsidRDefault="009B0852" w:rsidP="009B0852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69CF5EF8" w14:textId="4E93AE3B" w:rsidR="009B0852" w:rsidRDefault="009B0852" w:rsidP="009B0852">
      <w:pPr>
        <w:jc w:val="center"/>
      </w:pPr>
      <w:r>
        <w:fldChar w:fldCharType="begin"/>
      </w:r>
      <w:r>
        <w:instrText xml:space="preserve"> INCLUDEPICTURE "http://www.codingexplorer.com/wp-content/uploads/2015/04/01-ImagePickTutorialStoryboard.png"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FEF379" wp14:editId="2B35863E">
            <wp:extent cx="3292098" cy="3480620"/>
            <wp:effectExtent l="0" t="0" r="0" b="0"/>
            <wp:docPr id="9" name="Picture 9" descr="Storyboard layout for the UIImagePickerController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oryboard layout for the UIImagePickerController tutori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988" cy="349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933B45" w14:textId="77777777" w:rsidR="009B0852" w:rsidRDefault="009B0852" w:rsidP="009B0852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</w:rPr>
      </w:pPr>
    </w:p>
    <w:p w14:paraId="75B7A868" w14:textId="6BC9000D" w:rsidR="009B0852" w:rsidRPr="00061DA2" w:rsidRDefault="009B0852" w:rsidP="009B0852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</w:rPr>
        <w:t>2. Make an app that load two images one on top each other and make the one on top 50% transparent in order to combine them (free layout)</w:t>
      </w:r>
    </w:p>
    <w:p w14:paraId="0D5266EF" w14:textId="072598F0" w:rsidR="007D0EBD" w:rsidRPr="00C44534" w:rsidRDefault="007D0EBD" w:rsidP="007D0EBD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9 </w:t>
      </w:r>
      <w:r>
        <w:rPr>
          <w:rStyle w:val="Strong"/>
          <w:rFonts w:ascii="Consolas" w:hAnsi="Consolas" w:cs="Consolas"/>
          <w:color w:val="282828"/>
          <w:sz w:val="24"/>
        </w:rPr>
        <w:t>SetUp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same</w:t>
      </w:r>
      <w:r w:rsidR="009B0852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project</w:t>
      </w:r>
    </w:p>
    <w:p w14:paraId="24F5BC5B" w14:textId="18BDB909" w:rsidR="00381AF6" w:rsidRDefault="009B0852" w:rsidP="007D0EBD">
      <w:pPr>
        <w:shd w:val="clear" w:color="auto" w:fill="FFFFFF"/>
        <w:spacing w:after="100" w:afterAutospacing="1"/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</w:rPr>
        <w:t>C</w:t>
      </w:r>
      <w:r w:rsidR="007D0EBD">
        <w:rPr>
          <w:rFonts w:ascii="Arial" w:hAnsi="Arial" w:cs="Arial"/>
          <w:color w:val="14171A"/>
        </w:rPr>
        <w:t>reate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the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same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project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using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Objective</w:t>
      </w:r>
      <w:r>
        <w:rPr>
          <w:rFonts w:ascii="Arial" w:hAnsi="Arial" w:cs="Arial"/>
          <w:color w:val="14171A"/>
        </w:rPr>
        <w:t xml:space="preserve"> </w:t>
      </w:r>
      <w:r w:rsidR="007D0EBD">
        <w:rPr>
          <w:rFonts w:ascii="Arial" w:hAnsi="Arial" w:cs="Arial"/>
          <w:color w:val="14171A"/>
        </w:rPr>
        <w:t>C.</w:t>
      </w:r>
    </w:p>
    <w:p w14:paraId="142A114D" w14:textId="77777777" w:rsidR="00381AF6" w:rsidRPr="00AC2C94" w:rsidRDefault="00381AF6" w:rsidP="00381AF6">
      <w:pPr>
        <w:shd w:val="clear" w:color="auto" w:fill="FFFFFF"/>
        <w:spacing w:after="100" w:afterAutospacing="1"/>
        <w:jc w:val="both"/>
        <w:rPr>
          <w:rFonts w:ascii="Arial" w:eastAsiaTheme="minorHAnsi" w:hAnsi="Arial" w:cs="Arial"/>
          <w:color w:val="595959" w:themeColor="text1" w:themeTint="A6"/>
          <w:sz w:val="22"/>
          <w:szCs w:val="22"/>
          <w:lang w:eastAsia="ja-JP"/>
        </w:rPr>
      </w:pPr>
    </w:p>
    <w:p w14:paraId="678ADEA4" w14:textId="77777777" w:rsidR="00381AF6" w:rsidRPr="00C04D74" w:rsidRDefault="00381AF6" w:rsidP="00381AF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14171A"/>
          <w:sz w:val="22"/>
          <w:szCs w:val="22"/>
        </w:rPr>
      </w:pPr>
    </w:p>
    <w:sectPr w:rsidR="00381AF6" w:rsidRPr="00C04D74">
      <w:footerReference w:type="default" r:id="rId16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AA0CD" w14:textId="77777777" w:rsidR="00C75439" w:rsidRDefault="00C75439">
      <w:r>
        <w:separator/>
      </w:r>
    </w:p>
    <w:p w14:paraId="4387C3B2" w14:textId="77777777" w:rsidR="00C75439" w:rsidRDefault="00C75439"/>
  </w:endnote>
  <w:endnote w:type="continuationSeparator" w:id="0">
    <w:p w14:paraId="13849453" w14:textId="77777777" w:rsidR="00C75439" w:rsidRDefault="00C75439">
      <w:r>
        <w:continuationSeparator/>
      </w:r>
    </w:p>
    <w:p w14:paraId="603AE634" w14:textId="77777777" w:rsidR="00C75439" w:rsidRDefault="00C754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Mono">
    <w:altName w:val="Arial"/>
    <w:panose1 w:val="020B0604020202020204"/>
    <w:charset w:val="00"/>
    <w:family w:val="roman"/>
    <w:notTrueType/>
    <w:pitch w:val="default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CC3EA3" w14:textId="77777777" w:rsidR="0056089E" w:rsidRDefault="0056089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117B0" w14:textId="77777777" w:rsidR="00C75439" w:rsidRDefault="00C75439">
      <w:r>
        <w:separator/>
      </w:r>
    </w:p>
    <w:p w14:paraId="6A3696B9" w14:textId="77777777" w:rsidR="00C75439" w:rsidRDefault="00C75439"/>
  </w:footnote>
  <w:footnote w:type="continuationSeparator" w:id="0">
    <w:p w14:paraId="1D260948" w14:textId="77777777" w:rsidR="00C75439" w:rsidRDefault="00C75439">
      <w:r>
        <w:continuationSeparator/>
      </w:r>
    </w:p>
    <w:p w14:paraId="573EC0C2" w14:textId="77777777" w:rsidR="00C75439" w:rsidRDefault="00C754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01475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26088F"/>
    <w:multiLevelType w:val="multilevel"/>
    <w:tmpl w:val="EFAA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760DB"/>
    <w:multiLevelType w:val="multilevel"/>
    <w:tmpl w:val="1342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94CCA"/>
    <w:multiLevelType w:val="multilevel"/>
    <w:tmpl w:val="590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9204C"/>
    <w:multiLevelType w:val="multilevel"/>
    <w:tmpl w:val="84E0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146762"/>
    <w:multiLevelType w:val="multilevel"/>
    <w:tmpl w:val="B2F4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202CE3"/>
    <w:multiLevelType w:val="multilevel"/>
    <w:tmpl w:val="73841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970AED"/>
    <w:multiLevelType w:val="multilevel"/>
    <w:tmpl w:val="B3AA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587CCB"/>
    <w:multiLevelType w:val="hybridMultilevel"/>
    <w:tmpl w:val="838A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C457E8B"/>
    <w:multiLevelType w:val="multilevel"/>
    <w:tmpl w:val="F98E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DDA4FCD"/>
    <w:multiLevelType w:val="hybridMultilevel"/>
    <w:tmpl w:val="49B4F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4038D2"/>
    <w:multiLevelType w:val="multilevel"/>
    <w:tmpl w:val="1A7E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564383"/>
    <w:multiLevelType w:val="multilevel"/>
    <w:tmpl w:val="6AA82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3"/>
  </w:num>
  <w:num w:numId="5">
    <w:abstractNumId w:val="8"/>
  </w:num>
  <w:num w:numId="6">
    <w:abstractNumId w:val="11"/>
  </w:num>
  <w:num w:numId="7">
    <w:abstractNumId w:val="3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2"/>
  </w:num>
  <w:num w:numId="13">
    <w:abstractNumId w:val="12"/>
  </w:num>
  <w:num w:numId="14">
    <w:abstractNumId w:val="4"/>
  </w:num>
  <w:num w:numId="15">
    <w:abstractNumId w:val="14"/>
  </w:num>
  <w:num w:numId="16">
    <w:abstractNumId w:val="5"/>
  </w:num>
  <w:num w:numId="17">
    <w:abstractNumId w:val="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D9"/>
    <w:rsid w:val="000356CC"/>
    <w:rsid w:val="00043282"/>
    <w:rsid w:val="00046324"/>
    <w:rsid w:val="00061DA2"/>
    <w:rsid w:val="000764FF"/>
    <w:rsid w:val="000A2C92"/>
    <w:rsid w:val="000B5594"/>
    <w:rsid w:val="00151235"/>
    <w:rsid w:val="00164DCB"/>
    <w:rsid w:val="00181EDF"/>
    <w:rsid w:val="00221BED"/>
    <w:rsid w:val="00224269"/>
    <w:rsid w:val="00241C36"/>
    <w:rsid w:val="00256526"/>
    <w:rsid w:val="00285622"/>
    <w:rsid w:val="002E0153"/>
    <w:rsid w:val="002E1D61"/>
    <w:rsid w:val="002F010F"/>
    <w:rsid w:val="00300A18"/>
    <w:rsid w:val="00313F4C"/>
    <w:rsid w:val="003169D9"/>
    <w:rsid w:val="003319CE"/>
    <w:rsid w:val="00335352"/>
    <w:rsid w:val="00381AF6"/>
    <w:rsid w:val="003B66B6"/>
    <w:rsid w:val="003C61FA"/>
    <w:rsid w:val="003F247D"/>
    <w:rsid w:val="004577A6"/>
    <w:rsid w:val="00465576"/>
    <w:rsid w:val="00486673"/>
    <w:rsid w:val="004B1A6D"/>
    <w:rsid w:val="004B7758"/>
    <w:rsid w:val="00535700"/>
    <w:rsid w:val="005465E9"/>
    <w:rsid w:val="005563BE"/>
    <w:rsid w:val="0056089E"/>
    <w:rsid w:val="005F33D7"/>
    <w:rsid w:val="005F3401"/>
    <w:rsid w:val="00681A0F"/>
    <w:rsid w:val="00707B29"/>
    <w:rsid w:val="00720F16"/>
    <w:rsid w:val="00755ADF"/>
    <w:rsid w:val="00781FC5"/>
    <w:rsid w:val="007D0EBD"/>
    <w:rsid w:val="007E3621"/>
    <w:rsid w:val="007F52D8"/>
    <w:rsid w:val="0080314B"/>
    <w:rsid w:val="0080540D"/>
    <w:rsid w:val="0081405B"/>
    <w:rsid w:val="008329C8"/>
    <w:rsid w:val="00853778"/>
    <w:rsid w:val="008666A6"/>
    <w:rsid w:val="009213DD"/>
    <w:rsid w:val="009B0852"/>
    <w:rsid w:val="009B6145"/>
    <w:rsid w:val="009D3EB4"/>
    <w:rsid w:val="009E1926"/>
    <w:rsid w:val="00A12A0C"/>
    <w:rsid w:val="00A33EEA"/>
    <w:rsid w:val="00A41B0B"/>
    <w:rsid w:val="00A45937"/>
    <w:rsid w:val="00A63B74"/>
    <w:rsid w:val="00AC2C94"/>
    <w:rsid w:val="00B17749"/>
    <w:rsid w:val="00B30DA4"/>
    <w:rsid w:val="00BB7ABB"/>
    <w:rsid w:val="00BC418D"/>
    <w:rsid w:val="00C04D74"/>
    <w:rsid w:val="00C224E5"/>
    <w:rsid w:val="00C44534"/>
    <w:rsid w:val="00C75439"/>
    <w:rsid w:val="00C83601"/>
    <w:rsid w:val="00D33FFE"/>
    <w:rsid w:val="00D35A55"/>
    <w:rsid w:val="00D45EE6"/>
    <w:rsid w:val="00D90989"/>
    <w:rsid w:val="00DF2751"/>
    <w:rsid w:val="00E3527B"/>
    <w:rsid w:val="00E55ADB"/>
    <w:rsid w:val="00E5678A"/>
    <w:rsid w:val="00E90968"/>
    <w:rsid w:val="00EA6BDC"/>
    <w:rsid w:val="00EA72B9"/>
    <w:rsid w:val="00ED09D7"/>
    <w:rsid w:val="00F40BEF"/>
    <w:rsid w:val="00F66ADF"/>
    <w:rsid w:val="00F8333D"/>
    <w:rsid w:val="00FE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01EFF"/>
  <w15:chartTrackingRefBased/>
  <w15:docId w15:val="{AC8EA0A0-2F87-754A-ABB9-2E81C334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14B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Theme="minorEastAsia" w:hAnsiTheme="minorHAnsi" w:cstheme="minorBidi"/>
      <w:caps/>
      <w:color w:val="595959" w:themeColor="text1" w:themeTint="A6"/>
      <w:sz w:val="40"/>
      <w:szCs w:val="30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i/>
      <w:iCs/>
      <w:color w:val="595959" w:themeColor="text1" w:themeTint="A6"/>
      <w:sz w:val="36"/>
      <w:szCs w:val="30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b/>
      <w:i/>
      <w:iCs/>
      <w:color w:val="595959" w:themeColor="text1" w:themeTint="A6"/>
      <w:sz w:val="36"/>
      <w:szCs w:val="30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595959" w:themeColor="text1" w:themeTint="A6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169D9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3169D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9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9D9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E36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3621"/>
    <w:rPr>
      <w:color w:val="214C5E" w:themeColor="followedHyperlink"/>
      <w:u w:val="single"/>
    </w:rPr>
  </w:style>
  <w:style w:type="character" w:customStyle="1" w:styleId="pun">
    <w:name w:val="pun"/>
    <w:basedOn w:val="DefaultParagraphFont"/>
    <w:rsid w:val="009E1926"/>
  </w:style>
  <w:style w:type="character" w:customStyle="1" w:styleId="pln">
    <w:name w:val="pln"/>
    <w:basedOn w:val="DefaultParagraphFont"/>
    <w:rsid w:val="009E1926"/>
  </w:style>
  <w:style w:type="character" w:customStyle="1" w:styleId="typ">
    <w:name w:val="typ"/>
    <w:basedOn w:val="DefaultParagraphFont"/>
    <w:rsid w:val="009E1926"/>
  </w:style>
  <w:style w:type="character" w:customStyle="1" w:styleId="hljs-meta">
    <w:name w:val="hljs-meta"/>
    <w:basedOn w:val="DefaultParagraphFont"/>
    <w:rsid w:val="00A63B74"/>
  </w:style>
  <w:style w:type="character" w:customStyle="1" w:styleId="hljs-function">
    <w:name w:val="hljs-function"/>
    <w:basedOn w:val="DefaultParagraphFont"/>
    <w:rsid w:val="00A63B74"/>
  </w:style>
  <w:style w:type="character" w:customStyle="1" w:styleId="hljs-keyword">
    <w:name w:val="hljs-keyword"/>
    <w:basedOn w:val="DefaultParagraphFont"/>
    <w:rsid w:val="00A63B74"/>
  </w:style>
  <w:style w:type="character" w:customStyle="1" w:styleId="hljs-title">
    <w:name w:val="hljs-title"/>
    <w:basedOn w:val="DefaultParagraphFont"/>
    <w:rsid w:val="00A63B74"/>
  </w:style>
  <w:style w:type="character" w:customStyle="1" w:styleId="hljs-params">
    <w:name w:val="hljs-params"/>
    <w:basedOn w:val="DefaultParagraphFont"/>
    <w:rsid w:val="00A63B74"/>
  </w:style>
  <w:style w:type="character" w:customStyle="1" w:styleId="hljs-type">
    <w:name w:val="hljs-type"/>
    <w:basedOn w:val="DefaultParagraphFont"/>
    <w:rsid w:val="00A63B74"/>
  </w:style>
  <w:style w:type="character" w:customStyle="1" w:styleId="hljs-string">
    <w:name w:val="hljs-string"/>
    <w:basedOn w:val="DefaultParagraphFont"/>
    <w:rsid w:val="00A63B74"/>
  </w:style>
  <w:style w:type="character" w:customStyle="1" w:styleId="hljs-literal">
    <w:name w:val="hljs-literal"/>
    <w:basedOn w:val="DefaultParagraphFont"/>
    <w:rsid w:val="00A63B74"/>
  </w:style>
  <w:style w:type="character" w:customStyle="1" w:styleId="kwd">
    <w:name w:val="kwd"/>
    <w:basedOn w:val="DefaultParagraphFont"/>
    <w:rsid w:val="00D33FFE"/>
  </w:style>
  <w:style w:type="character" w:customStyle="1" w:styleId="str">
    <w:name w:val="str"/>
    <w:basedOn w:val="DefaultParagraphFont"/>
    <w:rsid w:val="00D33FFE"/>
  </w:style>
  <w:style w:type="character" w:customStyle="1" w:styleId="com">
    <w:name w:val="com"/>
    <w:basedOn w:val="DefaultParagraphFont"/>
    <w:rsid w:val="00D33FFE"/>
  </w:style>
  <w:style w:type="character" w:customStyle="1" w:styleId="lit">
    <w:name w:val="lit"/>
    <w:basedOn w:val="DefaultParagraphFont"/>
    <w:rsid w:val="00D33FFE"/>
  </w:style>
  <w:style w:type="character" w:customStyle="1" w:styleId="token">
    <w:name w:val="token"/>
    <w:basedOn w:val="DefaultParagraphFont"/>
    <w:rsid w:val="00D33FFE"/>
  </w:style>
  <w:style w:type="character" w:customStyle="1" w:styleId="apple-converted-space">
    <w:name w:val="apple-converted-space"/>
    <w:basedOn w:val="DefaultParagraphFont"/>
    <w:rsid w:val="00300A18"/>
  </w:style>
  <w:style w:type="character" w:customStyle="1" w:styleId="cm-def">
    <w:name w:val="cm-def"/>
    <w:basedOn w:val="DefaultParagraphFont"/>
    <w:rsid w:val="00181EDF"/>
  </w:style>
  <w:style w:type="character" w:customStyle="1" w:styleId="cm-tag">
    <w:name w:val="cm-tag"/>
    <w:basedOn w:val="DefaultParagraphFont"/>
    <w:rsid w:val="00181EDF"/>
  </w:style>
  <w:style w:type="character" w:customStyle="1" w:styleId="cm-property">
    <w:name w:val="cm-property"/>
    <w:basedOn w:val="DefaultParagraphFont"/>
    <w:rsid w:val="00181EDF"/>
  </w:style>
  <w:style w:type="character" w:customStyle="1" w:styleId="cm-error">
    <w:name w:val="cm-error"/>
    <w:basedOn w:val="DefaultParagraphFont"/>
    <w:rsid w:val="00181EDF"/>
  </w:style>
  <w:style w:type="character" w:customStyle="1" w:styleId="cm-number">
    <w:name w:val="cm-number"/>
    <w:basedOn w:val="DefaultParagraphFont"/>
    <w:rsid w:val="00181EDF"/>
  </w:style>
  <w:style w:type="character" w:customStyle="1" w:styleId="cm-variable-3">
    <w:name w:val="cm-variable-3"/>
    <w:basedOn w:val="DefaultParagraphFont"/>
    <w:rsid w:val="00181EDF"/>
  </w:style>
  <w:style w:type="character" w:customStyle="1" w:styleId="cm-string">
    <w:name w:val="cm-string"/>
    <w:basedOn w:val="DefaultParagraphFont"/>
    <w:rsid w:val="00181EDF"/>
  </w:style>
  <w:style w:type="character" w:customStyle="1" w:styleId="cm-atom">
    <w:name w:val="cm-atom"/>
    <w:basedOn w:val="DefaultParagraphFont"/>
    <w:rsid w:val="00181EDF"/>
  </w:style>
  <w:style w:type="paragraph" w:styleId="ListParagraph">
    <w:name w:val="List Paragraph"/>
    <w:basedOn w:val="Normal"/>
    <w:uiPriority w:val="34"/>
    <w:unhideWhenUsed/>
    <w:qFormat/>
    <w:rsid w:val="00720F16"/>
    <w:pPr>
      <w:ind w:left="720"/>
      <w:contextualSpacing/>
    </w:pPr>
  </w:style>
  <w:style w:type="character" w:customStyle="1" w:styleId="square">
    <w:name w:val="square"/>
    <w:basedOn w:val="DefaultParagraphFont"/>
    <w:rsid w:val="00164DCB"/>
  </w:style>
  <w:style w:type="character" w:customStyle="1" w:styleId="shusertype">
    <w:name w:val="sh_usertype"/>
    <w:basedOn w:val="DefaultParagraphFont"/>
    <w:rsid w:val="00164DCB"/>
  </w:style>
  <w:style w:type="character" w:customStyle="1" w:styleId="shnormal">
    <w:name w:val="sh_normal"/>
    <w:basedOn w:val="DefaultParagraphFont"/>
    <w:rsid w:val="00164DCB"/>
  </w:style>
  <w:style w:type="character" w:customStyle="1" w:styleId="shfunction">
    <w:name w:val="sh_function"/>
    <w:basedOn w:val="DefaultParagraphFont"/>
    <w:rsid w:val="00164DCB"/>
  </w:style>
  <w:style w:type="character" w:customStyle="1" w:styleId="shsymbol">
    <w:name w:val="sh_symbol"/>
    <w:basedOn w:val="DefaultParagraphFont"/>
    <w:rsid w:val="00164DCB"/>
  </w:style>
  <w:style w:type="character" w:customStyle="1" w:styleId="shcbracket">
    <w:name w:val="sh_cbracket"/>
    <w:basedOn w:val="DefaultParagraphFont"/>
    <w:rsid w:val="00164DCB"/>
  </w:style>
  <w:style w:type="character" w:customStyle="1" w:styleId="shkeyword">
    <w:name w:val="sh_keyword"/>
    <w:basedOn w:val="DefaultParagraphFont"/>
    <w:rsid w:val="00164DCB"/>
  </w:style>
  <w:style w:type="character" w:customStyle="1" w:styleId="shstring">
    <w:name w:val="sh_string"/>
    <w:basedOn w:val="DefaultParagraphFont"/>
    <w:rsid w:val="0056089E"/>
  </w:style>
  <w:style w:type="character" w:customStyle="1" w:styleId="shnumber">
    <w:name w:val="sh_number"/>
    <w:basedOn w:val="DefaultParagraphFont"/>
    <w:rsid w:val="0056089E"/>
  </w:style>
  <w:style w:type="character" w:customStyle="1" w:styleId="shcomment">
    <w:name w:val="sh_comment"/>
    <w:basedOn w:val="DefaultParagraphFont"/>
    <w:rsid w:val="0056089E"/>
  </w:style>
  <w:style w:type="character" w:customStyle="1" w:styleId="shspecialchar">
    <w:name w:val="sh_specialchar"/>
    <w:basedOn w:val="DefaultParagraphFont"/>
    <w:rsid w:val="0056089E"/>
  </w:style>
  <w:style w:type="character" w:customStyle="1" w:styleId="pl-k">
    <w:name w:val="pl-k"/>
    <w:basedOn w:val="DefaultParagraphFont"/>
    <w:rsid w:val="00061DA2"/>
  </w:style>
  <w:style w:type="character" w:customStyle="1" w:styleId="pl-en">
    <w:name w:val="pl-en"/>
    <w:basedOn w:val="DefaultParagraphFont"/>
    <w:rsid w:val="00061DA2"/>
  </w:style>
  <w:style w:type="character" w:customStyle="1" w:styleId="pl-smi">
    <w:name w:val="pl-smi"/>
    <w:basedOn w:val="DefaultParagraphFont"/>
    <w:rsid w:val="00061DA2"/>
  </w:style>
  <w:style w:type="character" w:customStyle="1" w:styleId="pl-c1">
    <w:name w:val="pl-c1"/>
    <w:basedOn w:val="DefaultParagraphFont"/>
    <w:rsid w:val="00061DA2"/>
  </w:style>
  <w:style w:type="character" w:customStyle="1" w:styleId="pl-c">
    <w:name w:val="pl-c"/>
    <w:basedOn w:val="DefaultParagraphFont"/>
    <w:rsid w:val="00061DA2"/>
  </w:style>
  <w:style w:type="character" w:customStyle="1" w:styleId="pl-s">
    <w:name w:val="pl-s"/>
    <w:basedOn w:val="DefaultParagraphFont"/>
    <w:rsid w:val="00061DA2"/>
  </w:style>
  <w:style w:type="character" w:customStyle="1" w:styleId="pl-pds">
    <w:name w:val="pl-pds"/>
    <w:basedOn w:val="DefaultParagraphFont"/>
    <w:rsid w:val="00061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936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36" w:space="9" w:color="E9E9E9"/>
            <w:bottom w:val="none" w:sz="0" w:space="0" w:color="auto"/>
            <w:right w:val="none" w:sz="0" w:space="0" w:color="auto"/>
          </w:divBdr>
        </w:div>
      </w:divsChild>
    </w:div>
    <w:div w:id="260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4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3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2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3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5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1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9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pple.com/documentation/uikit/uiimagepickercontroller" TargetMode="External"/><Relationship Id="rId13" Type="http://schemas.openxmlformats.org/officeDocument/2006/relationships/image" Target="media/image4.sv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eveloper.apple.com/documentation/photokit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ue/Library/Containers/com.microsoft.Word/Data/Library/Application%20Support/Microsoft/Office/16.0/DTS/en-US%7b2452F8D4-DCF1-C446-A251-5BE13A373251%7d/%7b8F5F9866-78F1-724B-8936-19476FB8AB24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4B16B8-6816-A34B-93B4-57C7D1656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{8F5F9866-78F1-724B-8936-19476FB8AB24}tf10002086.dotx</Template>
  <TotalTime>457</TotalTime>
  <Pages>9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Josue Arambula</cp:lastModifiedBy>
  <cp:revision>25</cp:revision>
  <dcterms:created xsi:type="dcterms:W3CDTF">2020-03-23T14:26:00Z</dcterms:created>
  <dcterms:modified xsi:type="dcterms:W3CDTF">2020-03-28T19:08:00Z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